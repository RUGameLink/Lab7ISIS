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769EC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 xml:space="preserve">Министерство </w:t>
      </w:r>
      <w:r>
        <w:rPr>
          <w:szCs w:val="28"/>
        </w:rPr>
        <w:t>науки и высшего образования</w:t>
      </w:r>
      <w:r w:rsidRPr="00093565">
        <w:rPr>
          <w:szCs w:val="28"/>
        </w:rPr>
        <w:t xml:space="preserve"> Российской Федерации</w:t>
      </w:r>
    </w:p>
    <w:p w14:paraId="7457500F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54A73AAC" w14:textId="77777777" w:rsidR="007C70FD" w:rsidRPr="00093565" w:rsidRDefault="007C70FD" w:rsidP="007C70FD">
      <w:pPr>
        <w:spacing w:before="480" w:after="2160"/>
        <w:ind w:firstLine="0"/>
        <w:jc w:val="center"/>
        <w:rPr>
          <w:szCs w:val="28"/>
        </w:rPr>
      </w:pPr>
      <w:r w:rsidRPr="00093565">
        <w:rPr>
          <w:szCs w:val="28"/>
        </w:rPr>
        <w:t>ИРКУТСКИЙ НАЦИОНАЛЬНЫЙ ИССЛЕДОВАТЕЛЬСКИЙ ТЕХНИЧЕСКИЙ УНИВЕРСИТЕТ</w:t>
      </w:r>
    </w:p>
    <w:p w14:paraId="2E82AFA1" w14:textId="77777777" w:rsidR="007C70FD" w:rsidRPr="00093565" w:rsidRDefault="007C70FD" w:rsidP="007C70FD">
      <w:pPr>
        <w:spacing w:after="2160"/>
        <w:ind w:firstLine="0"/>
        <w:jc w:val="center"/>
        <w:rPr>
          <w:szCs w:val="28"/>
        </w:rPr>
      </w:pPr>
      <w:r w:rsidRPr="00093565">
        <w:rPr>
          <w:szCs w:val="28"/>
        </w:rPr>
        <w:t>кафедра Автоматизированных систем</w:t>
      </w:r>
    </w:p>
    <w:p w14:paraId="6698707A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>ОТЧЕТ</w:t>
      </w:r>
    </w:p>
    <w:p w14:paraId="011FF2FB" w14:textId="77777777" w:rsidR="007C70FD" w:rsidRPr="00093565" w:rsidRDefault="007C70FD" w:rsidP="007C70FD">
      <w:pPr>
        <w:ind w:firstLine="0"/>
        <w:jc w:val="center"/>
        <w:rPr>
          <w:szCs w:val="28"/>
        </w:rPr>
      </w:pPr>
      <w:r w:rsidRPr="00093565">
        <w:rPr>
          <w:szCs w:val="28"/>
        </w:rPr>
        <w:t>к лабораторной работе по дисциплине: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31"/>
      </w:tblGrid>
      <w:tr w:rsidR="007C70FD" w:rsidRPr="00741C3F" w14:paraId="7C09002C" w14:textId="77777777" w:rsidTr="00E47B98">
        <w:trPr>
          <w:trHeight w:hRule="exact" w:val="397"/>
        </w:trPr>
        <w:tc>
          <w:tcPr>
            <w:tcW w:w="1003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1B947EC" w14:textId="77777777" w:rsidR="007C70FD" w:rsidRPr="00AB2830" w:rsidRDefault="007C70FD" w:rsidP="00E47B98">
            <w:pPr>
              <w:spacing w:after="60" w:line="100" w:lineRule="atLeast"/>
              <w:ind w:firstLine="0"/>
              <w:jc w:val="center"/>
              <w:rPr>
                <w:b/>
                <w:caps/>
                <w:kern w:val="28"/>
                <w:szCs w:val="28"/>
              </w:rPr>
            </w:pPr>
            <w:r>
              <w:rPr>
                <w:b/>
                <w:caps/>
                <w:kern w:val="28"/>
                <w:szCs w:val="28"/>
              </w:rPr>
              <w:t>инструментальные средства информационных систем</w:t>
            </w:r>
          </w:p>
        </w:tc>
      </w:tr>
      <w:tr w:rsidR="007C70FD" w:rsidRPr="00741C3F" w14:paraId="6365A914" w14:textId="77777777" w:rsidTr="00E47B98">
        <w:trPr>
          <w:trHeight w:hRule="exact" w:val="397"/>
        </w:trPr>
        <w:tc>
          <w:tcPr>
            <w:tcW w:w="100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058A2AE" w14:textId="1C6FE359" w:rsidR="007C70FD" w:rsidRPr="00A45011" w:rsidRDefault="008902E4" w:rsidP="00E47B98">
            <w:pPr>
              <w:spacing w:after="60" w:line="100" w:lineRule="atLeast"/>
              <w:ind w:firstLine="0"/>
              <w:jc w:val="center"/>
              <w:rPr>
                <w:b/>
                <w:caps/>
                <w:kern w:val="28"/>
                <w:szCs w:val="28"/>
              </w:rPr>
            </w:pPr>
            <w:r w:rsidRPr="001C3549">
              <w:rPr>
                <w:szCs w:val="28"/>
              </w:rPr>
              <w:t>Построение диаграмм UML</w:t>
            </w:r>
          </w:p>
        </w:tc>
      </w:tr>
    </w:tbl>
    <w:p w14:paraId="4E144320" w14:textId="77777777" w:rsidR="007C70FD" w:rsidRPr="00F46200" w:rsidRDefault="007C70FD" w:rsidP="007C70FD">
      <w:pPr>
        <w:spacing w:after="2160" w:line="100" w:lineRule="atLeast"/>
        <w:ind w:firstLine="0"/>
        <w:jc w:val="center"/>
        <w:rPr>
          <w:szCs w:val="28"/>
          <w:vertAlign w:val="superscript"/>
        </w:rPr>
      </w:pPr>
      <w:r w:rsidRPr="00F46200">
        <w:rPr>
          <w:szCs w:val="28"/>
          <w:vertAlign w:val="superscript"/>
        </w:rPr>
        <w:t>наименование темы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1985"/>
        <w:gridCol w:w="283"/>
        <w:gridCol w:w="1701"/>
        <w:gridCol w:w="284"/>
        <w:gridCol w:w="2268"/>
      </w:tblGrid>
      <w:tr w:rsidR="007C70FD" w:rsidRPr="00741C3F" w14:paraId="55EDFA20" w14:textId="77777777" w:rsidTr="00E47B98">
        <w:trPr>
          <w:trHeight w:val="340"/>
        </w:trPr>
        <w:tc>
          <w:tcPr>
            <w:tcW w:w="3510" w:type="dxa"/>
            <w:vMerge w:val="restart"/>
            <w:shd w:val="clear" w:color="auto" w:fill="auto"/>
          </w:tcPr>
          <w:p w14:paraId="7A600933" w14:textId="77777777" w:rsidR="007C70FD" w:rsidRPr="00E44C0F" w:rsidRDefault="007C70FD" w:rsidP="00E47B98">
            <w:pPr>
              <w:ind w:firstLine="0"/>
              <w:jc w:val="left"/>
            </w:pPr>
            <w:r w:rsidRPr="00E44C0F">
              <w:t>Выполнил студент группы: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4DDCEB" w14:textId="5F2CE96E" w:rsidR="007C70FD" w:rsidRPr="00E44C0F" w:rsidRDefault="007C70FD" w:rsidP="00E47B98">
            <w:pPr>
              <w:ind w:firstLine="0"/>
              <w:jc w:val="center"/>
            </w:pPr>
            <w:r w:rsidRPr="00E44C0F">
              <w:t>ИС</w:t>
            </w:r>
            <w:r>
              <w:t>М</w:t>
            </w:r>
            <w:r w:rsidRPr="00E44C0F">
              <w:t>б</w:t>
            </w:r>
            <w:r>
              <w:t>-</w:t>
            </w:r>
            <w:r w:rsidRPr="00E44C0F">
              <w:t>1</w:t>
            </w:r>
            <w:r>
              <w:t>9</w:t>
            </w:r>
            <w:r w:rsidRPr="00E44C0F">
              <w:t>-1</w:t>
            </w:r>
          </w:p>
        </w:tc>
        <w:tc>
          <w:tcPr>
            <w:tcW w:w="283" w:type="dxa"/>
            <w:shd w:val="clear" w:color="auto" w:fill="auto"/>
            <w:vAlign w:val="bottom"/>
          </w:tcPr>
          <w:p w14:paraId="3320F2B9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20C6466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00745195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96A8145" w14:textId="5D99772C" w:rsidR="007C70FD" w:rsidRPr="00E44C0F" w:rsidRDefault="007C70FD" w:rsidP="00E47B98">
            <w:pPr>
              <w:ind w:firstLine="0"/>
              <w:jc w:val="center"/>
            </w:pPr>
            <w:r>
              <w:t>Вовиков Д.Е</w:t>
            </w:r>
          </w:p>
        </w:tc>
      </w:tr>
      <w:tr w:rsidR="007C70FD" w:rsidRPr="00741C3F" w14:paraId="3955ABFF" w14:textId="77777777" w:rsidTr="00E47B98">
        <w:trPr>
          <w:trHeight w:hRule="exact" w:val="340"/>
        </w:trPr>
        <w:tc>
          <w:tcPr>
            <w:tcW w:w="3510" w:type="dxa"/>
            <w:vMerge/>
            <w:shd w:val="clear" w:color="auto" w:fill="auto"/>
          </w:tcPr>
          <w:p w14:paraId="25A17C99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3F35C902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83" w:type="dxa"/>
            <w:shd w:val="clear" w:color="auto" w:fill="auto"/>
          </w:tcPr>
          <w:p w14:paraId="0D6D19E3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auto"/>
          </w:tcPr>
          <w:p w14:paraId="2D86C9DF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  <w:r w:rsidRPr="00E44C0F">
              <w:rPr>
                <w:vertAlign w:val="superscript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14:paraId="26FB3087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0D816D95" w14:textId="77777777" w:rsidR="007C70FD" w:rsidRPr="00E44C0F" w:rsidRDefault="007C70FD" w:rsidP="00E47B98">
            <w:pPr>
              <w:ind w:firstLine="0"/>
              <w:jc w:val="center"/>
              <w:rPr>
                <w:vertAlign w:val="superscript"/>
              </w:rPr>
            </w:pPr>
            <w:r w:rsidRPr="00E44C0F">
              <w:rPr>
                <w:vertAlign w:val="superscript"/>
              </w:rPr>
              <w:t>Фамилия И.О</w:t>
            </w:r>
          </w:p>
        </w:tc>
      </w:tr>
      <w:tr w:rsidR="007C70FD" w:rsidRPr="00741C3F" w14:paraId="1A9B4553" w14:textId="77777777" w:rsidTr="00E47B98">
        <w:trPr>
          <w:trHeight w:hRule="exact" w:val="340"/>
        </w:trPr>
        <w:tc>
          <w:tcPr>
            <w:tcW w:w="3510" w:type="dxa"/>
            <w:shd w:val="clear" w:color="auto" w:fill="auto"/>
          </w:tcPr>
          <w:p w14:paraId="26B41853" w14:textId="77777777" w:rsidR="007C70FD" w:rsidRPr="00E44C0F" w:rsidRDefault="007C70FD" w:rsidP="00E47B98">
            <w:pPr>
              <w:ind w:firstLine="0"/>
              <w:jc w:val="left"/>
            </w:pPr>
            <w:r w:rsidRPr="00E44C0F">
              <w:t>Проверил: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6615F4F4" w14:textId="77777777" w:rsidR="007C70FD" w:rsidRPr="00697B4D" w:rsidRDefault="007C70FD" w:rsidP="00E47B98">
            <w:pPr>
              <w:ind w:firstLine="0"/>
              <w:jc w:val="center"/>
            </w:pPr>
          </w:p>
        </w:tc>
        <w:tc>
          <w:tcPr>
            <w:tcW w:w="283" w:type="dxa"/>
            <w:shd w:val="clear" w:color="auto" w:fill="auto"/>
          </w:tcPr>
          <w:p w14:paraId="73631572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auto"/>
          </w:tcPr>
          <w:p w14:paraId="3B3AAA54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84" w:type="dxa"/>
            <w:shd w:val="clear" w:color="auto" w:fill="auto"/>
          </w:tcPr>
          <w:p w14:paraId="54A5325B" w14:textId="77777777" w:rsidR="007C70FD" w:rsidRPr="00E44C0F" w:rsidRDefault="007C70FD" w:rsidP="00E47B98">
            <w:pPr>
              <w:ind w:firstLine="0"/>
              <w:jc w:val="center"/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60899EBB" w14:textId="3D74BFEB" w:rsidR="007C70FD" w:rsidRPr="00E44C0F" w:rsidRDefault="00D85A2E" w:rsidP="00E47B98">
            <w:pPr>
              <w:ind w:firstLine="0"/>
              <w:jc w:val="center"/>
            </w:pPr>
            <w:r w:rsidRPr="00D85A2E">
              <w:t>Дородных Н.О.</w:t>
            </w:r>
          </w:p>
        </w:tc>
      </w:tr>
      <w:tr w:rsidR="007C70FD" w:rsidRPr="00741C3F" w14:paraId="49D6F31C" w14:textId="77777777" w:rsidTr="00E47B98">
        <w:trPr>
          <w:trHeight w:hRule="exact" w:val="340"/>
        </w:trPr>
        <w:tc>
          <w:tcPr>
            <w:tcW w:w="3510" w:type="dxa"/>
            <w:shd w:val="clear" w:color="auto" w:fill="auto"/>
          </w:tcPr>
          <w:p w14:paraId="51BF4F60" w14:textId="77777777" w:rsidR="007C70FD" w:rsidRPr="00F46200" w:rsidRDefault="007C70FD" w:rsidP="00E47B98">
            <w:pPr>
              <w:spacing w:after="60" w:line="100" w:lineRule="atLeast"/>
              <w:jc w:val="center"/>
              <w:rPr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  <w:shd w:val="clear" w:color="auto" w:fill="auto"/>
          </w:tcPr>
          <w:p w14:paraId="335507FE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должность</w:t>
            </w:r>
          </w:p>
        </w:tc>
        <w:tc>
          <w:tcPr>
            <w:tcW w:w="283" w:type="dxa"/>
            <w:shd w:val="clear" w:color="auto" w:fill="auto"/>
          </w:tcPr>
          <w:p w14:paraId="60206740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  <w:shd w:val="clear" w:color="auto" w:fill="auto"/>
          </w:tcPr>
          <w:p w14:paraId="5625E322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14:paraId="068763E0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130F37A8" w14:textId="77777777" w:rsidR="007C70FD" w:rsidRPr="00F46200" w:rsidRDefault="007C70FD" w:rsidP="00E47B98">
            <w:pPr>
              <w:ind w:firstLine="0"/>
              <w:jc w:val="center"/>
              <w:rPr>
                <w:szCs w:val="28"/>
                <w:vertAlign w:val="superscript"/>
              </w:rPr>
            </w:pPr>
            <w:r w:rsidRPr="00F46200">
              <w:rPr>
                <w:szCs w:val="28"/>
                <w:vertAlign w:val="superscript"/>
              </w:rPr>
              <w:t>Фамилия И.О</w:t>
            </w:r>
          </w:p>
        </w:tc>
      </w:tr>
    </w:tbl>
    <w:p w14:paraId="56395329" w14:textId="366FB213" w:rsidR="007C70FD" w:rsidRPr="00093565" w:rsidRDefault="007C70FD" w:rsidP="007C70FD">
      <w:pPr>
        <w:spacing w:before="2640"/>
        <w:ind w:firstLine="0"/>
        <w:jc w:val="center"/>
        <w:rPr>
          <w:szCs w:val="28"/>
        </w:rPr>
        <w:sectPr w:rsidR="007C70FD" w:rsidRPr="00093565" w:rsidSect="002113EB">
          <w:footerReference w:type="even" r:id="rId8"/>
          <w:footerReference w:type="default" r:id="rId9"/>
          <w:pgSz w:w="11906" w:h="16838"/>
          <w:pgMar w:top="851" w:right="851" w:bottom="851" w:left="1134" w:header="709" w:footer="709" w:gutter="0"/>
          <w:pgNumType w:start="1"/>
          <w:cols w:space="708"/>
          <w:titlePg/>
          <w:docGrid w:linePitch="360"/>
        </w:sectPr>
      </w:pPr>
      <w:r w:rsidRPr="00093565">
        <w:rPr>
          <w:szCs w:val="28"/>
        </w:rPr>
        <w:t xml:space="preserve">Иркутск </w:t>
      </w:r>
      <w:r w:rsidRPr="00093565">
        <w:rPr>
          <w:szCs w:val="28"/>
        </w:rPr>
        <w:fldChar w:fldCharType="begin"/>
      </w:r>
      <w:r w:rsidRPr="00093565">
        <w:rPr>
          <w:szCs w:val="28"/>
        </w:rPr>
        <w:instrText xml:space="preserve"> CREATEDATE \@"yyyy' г.'" </w:instrText>
      </w:r>
      <w:r w:rsidRPr="00093565">
        <w:rPr>
          <w:szCs w:val="28"/>
        </w:rPr>
        <w:fldChar w:fldCharType="separate"/>
      </w:r>
      <w:r>
        <w:rPr>
          <w:noProof/>
          <w:szCs w:val="28"/>
        </w:rPr>
        <w:t>2021 г.</w:t>
      </w:r>
      <w:r w:rsidRPr="00093565">
        <w:rPr>
          <w:szCs w:val="28"/>
        </w:rPr>
        <w:fldChar w:fldCharType="end"/>
      </w:r>
    </w:p>
    <w:sdt>
      <w:sdtPr>
        <w:rPr>
          <w:b/>
          <w:bCs/>
          <w:color w:val="auto"/>
        </w:rPr>
        <w:id w:val="-14359598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3C2F55E" w14:textId="77777777" w:rsidR="007C70FD" w:rsidRPr="007C70FD" w:rsidRDefault="007C70FD" w:rsidP="007C70FD">
          <w:pPr>
            <w:pStyle w:val="aa"/>
            <w:jc w:val="center"/>
            <w:rPr>
              <w:b/>
              <w:bCs/>
            </w:rPr>
          </w:pPr>
          <w:r w:rsidRPr="007C70FD">
            <w:rPr>
              <w:b/>
              <w:bCs/>
            </w:rPr>
            <w:t>Содержание</w:t>
          </w:r>
        </w:p>
        <w:p w14:paraId="2C9C3DB5" w14:textId="53B2B0EE" w:rsidR="00D01CBA" w:rsidRDefault="007C70FD" w:rsidP="00D01CBA">
          <w:pPr>
            <w:pStyle w:val="13"/>
            <w:tabs>
              <w:tab w:val="left" w:pos="132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044861" w:history="1">
            <w:r w:rsidR="00D01CBA" w:rsidRPr="0067591A">
              <w:rPr>
                <w:rStyle w:val="ad"/>
                <w:noProof/>
              </w:rPr>
              <w:t>1. Постановка задачи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_Toc83044861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3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00F818EE" w14:textId="5C34DFFC" w:rsidR="00D01CBA" w:rsidRDefault="00434D60" w:rsidP="00D01CBA">
          <w:pPr>
            <w:pStyle w:val="13"/>
            <w:tabs>
              <w:tab w:val="left" w:pos="132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62" w:history="1">
            <w:r w:rsidR="00D01CBA" w:rsidRPr="0067591A">
              <w:rPr>
                <w:rStyle w:val="ad"/>
                <w:noProof/>
              </w:rPr>
              <w:t>2. Описание предметной области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_Toc83044862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3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48E12393" w14:textId="72988C41" w:rsidR="00D01CBA" w:rsidRDefault="00434D60" w:rsidP="00D01CBA">
          <w:pPr>
            <w:pStyle w:val="13"/>
            <w:tabs>
              <w:tab w:val="left" w:pos="132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63" w:history="1">
            <w:r w:rsidR="00D01CBA" w:rsidRPr="0067591A">
              <w:rPr>
                <w:rStyle w:val="ad"/>
                <w:noProof/>
              </w:rPr>
              <w:t>3. Основные модели вариантов использования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_Toc83044863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4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001E9254" w14:textId="7887391B" w:rsidR="00D01CBA" w:rsidRDefault="00434D60" w:rsidP="00D01CBA">
          <w:pPr>
            <w:pStyle w:val="13"/>
            <w:tabs>
              <w:tab w:val="left" w:pos="132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64" w:history="1">
            <w:r w:rsidR="00D01CBA" w:rsidRPr="0067591A">
              <w:rPr>
                <w:rStyle w:val="ad"/>
                <w:noProof/>
              </w:rPr>
              <w:t>4. Описания основных вариантов использования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_Toc83044864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4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2FE049E1" w14:textId="736932B4" w:rsidR="00D01CBA" w:rsidRDefault="00434D60" w:rsidP="00D01CBA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69" w:history="1">
            <w:r w:rsidR="00D01CBA" w:rsidRPr="0067591A">
              <w:rPr>
                <w:rStyle w:val="ad"/>
                <w:noProof/>
              </w:rPr>
              <w:t>5. Системная диаграмма последовательностей действий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_Toc83044869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5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4A7EFA68" w14:textId="362BD153" w:rsidR="00D01CBA" w:rsidRDefault="00434D60" w:rsidP="00D01CBA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70" w:history="1">
            <w:r w:rsidR="00D01CBA" w:rsidRPr="0067591A">
              <w:rPr>
                <w:rStyle w:val="ad"/>
                <w:noProof/>
              </w:rPr>
              <w:t>6. Диаграмма деятельностей, описывающая вариант использования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_Toc83044870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5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04593C74" w14:textId="20B56690" w:rsidR="00D01CBA" w:rsidRDefault="00434D60" w:rsidP="00D01CBA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71" w:history="1">
            <w:r w:rsidR="00D01CBA" w:rsidRPr="0067591A">
              <w:rPr>
                <w:rStyle w:val="ad"/>
                <w:noProof/>
              </w:rPr>
              <w:t>7. Диаграмма классов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_Toc83044871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7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6E70EB5B" w14:textId="355AA29A" w:rsidR="00D01CBA" w:rsidRDefault="00434D60" w:rsidP="00D01CBA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72" w:history="1">
            <w:r w:rsidR="00D01CBA" w:rsidRPr="0067591A">
              <w:rPr>
                <w:rStyle w:val="ad"/>
                <w:noProof/>
              </w:rPr>
              <w:t>8.Фрагмент программного кода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_Toc83044872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7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7D01EB41" w14:textId="0D21AF02" w:rsidR="00D01CBA" w:rsidRDefault="00434D60" w:rsidP="00D01CBA">
          <w:pPr>
            <w:pStyle w:val="13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3044873" w:history="1">
            <w:r w:rsidR="00D01CBA" w:rsidRPr="0067591A">
              <w:rPr>
                <w:rStyle w:val="ad"/>
                <w:noProof/>
              </w:rPr>
              <w:t>9.Фрагмент документации</w:t>
            </w:r>
            <w:r w:rsidR="00D01CBA">
              <w:rPr>
                <w:noProof/>
                <w:webHidden/>
              </w:rPr>
              <w:tab/>
            </w:r>
            <w:r w:rsidR="00D01CBA">
              <w:rPr>
                <w:noProof/>
                <w:webHidden/>
              </w:rPr>
              <w:fldChar w:fldCharType="begin"/>
            </w:r>
            <w:r w:rsidR="00D01CBA">
              <w:rPr>
                <w:noProof/>
                <w:webHidden/>
              </w:rPr>
              <w:instrText xml:space="preserve"> PAGEREF _Toc83044873 \h </w:instrText>
            </w:r>
            <w:r w:rsidR="00D01CBA">
              <w:rPr>
                <w:noProof/>
                <w:webHidden/>
              </w:rPr>
            </w:r>
            <w:r w:rsidR="00D01CBA">
              <w:rPr>
                <w:noProof/>
                <w:webHidden/>
              </w:rPr>
              <w:fldChar w:fldCharType="separate"/>
            </w:r>
            <w:r w:rsidR="00D01CBA">
              <w:rPr>
                <w:noProof/>
                <w:webHidden/>
              </w:rPr>
              <w:t>9</w:t>
            </w:r>
            <w:r w:rsidR="00D01CBA">
              <w:rPr>
                <w:noProof/>
                <w:webHidden/>
              </w:rPr>
              <w:fldChar w:fldCharType="end"/>
            </w:r>
          </w:hyperlink>
        </w:p>
        <w:p w14:paraId="7FC6766B" w14:textId="4DAB1DB7" w:rsidR="007C70FD" w:rsidRDefault="007C70FD" w:rsidP="00D01CBA">
          <w:pPr>
            <w:pStyle w:val="13"/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5D19397B" w14:textId="2F48FFB8" w:rsidR="007C70FD" w:rsidRDefault="007C70FD">
      <w:pPr>
        <w:spacing w:after="200" w:line="276" w:lineRule="auto"/>
        <w:ind w:firstLine="0"/>
        <w:jc w:val="left"/>
        <w:rPr>
          <w:rFonts w:eastAsiaTheme="minorHAnsi" w:cstheme="minorBidi"/>
          <w:szCs w:val="22"/>
          <w:lang w:eastAsia="en-US"/>
        </w:rPr>
      </w:pPr>
      <w:r>
        <w:br w:type="page"/>
      </w:r>
    </w:p>
    <w:p w14:paraId="29597692" w14:textId="1EE00B63" w:rsidR="00321259" w:rsidRPr="00747F06" w:rsidRDefault="00321259" w:rsidP="00321259">
      <w:pPr>
        <w:pStyle w:val="12"/>
        <w:numPr>
          <w:ilvl w:val="0"/>
          <w:numId w:val="21"/>
        </w:numPr>
      </w:pPr>
      <w:bookmarkStart w:id="0" w:name="_Toc20212065"/>
      <w:bookmarkStart w:id="1" w:name="_Toc83044861"/>
      <w:r w:rsidRPr="001C3549">
        <w:lastRenderedPageBreak/>
        <w:t>Постановка</w:t>
      </w:r>
      <w:r w:rsidRPr="00747F06">
        <w:t xml:space="preserve"> задачи</w:t>
      </w:r>
      <w:bookmarkEnd w:id="0"/>
      <w:bookmarkEnd w:id="1"/>
    </w:p>
    <w:p w14:paraId="682694C1" w14:textId="77777777" w:rsidR="00321259" w:rsidRPr="001E07A8" w:rsidRDefault="00321259" w:rsidP="00321259">
      <w:pPr>
        <w:pStyle w:val="af6"/>
      </w:pPr>
      <w:r w:rsidRPr="001E07A8">
        <w:t xml:space="preserve">Для выбранного варианта задания необходимо: </w:t>
      </w:r>
    </w:p>
    <w:p w14:paraId="2B25A886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Разработать диаграмму вариантов использования в нотации UML</w:t>
      </w:r>
      <w:r>
        <w:t>;</w:t>
      </w:r>
    </w:p>
    <w:p w14:paraId="5EBEF28C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Выполнить описание основных вариантов использования.</w:t>
      </w:r>
    </w:p>
    <w:p w14:paraId="5E6BC4D7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Разработать системную диаграмму последовательностей действий</w:t>
      </w:r>
      <w:r>
        <w:t>;</w:t>
      </w:r>
    </w:p>
    <w:p w14:paraId="676B6018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Разработать диаграммы деятельностей</w:t>
      </w:r>
      <w:r>
        <w:t>;</w:t>
      </w:r>
    </w:p>
    <w:p w14:paraId="1D525974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Разработать диаграмму классов уровня проектирования в нотации UML</w:t>
      </w:r>
      <w:r>
        <w:t>;</w:t>
      </w:r>
    </w:p>
    <w:p w14:paraId="7B3E7DB8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Сгенерировать программный код на основе разработанной диаграммы классов</w:t>
      </w:r>
      <w:r>
        <w:t>;</w:t>
      </w:r>
    </w:p>
    <w:p w14:paraId="276A0018" w14:textId="77777777" w:rsidR="00321259" w:rsidRPr="001E07A8" w:rsidRDefault="00321259" w:rsidP="00321259">
      <w:pPr>
        <w:pStyle w:val="af6"/>
        <w:numPr>
          <w:ilvl w:val="0"/>
          <w:numId w:val="17"/>
        </w:numPr>
      </w:pPr>
      <w:r w:rsidRPr="001E07A8">
        <w:t>Сгенерировать комплект документации</w:t>
      </w:r>
      <w:r>
        <w:t>.</w:t>
      </w:r>
    </w:p>
    <w:p w14:paraId="28926320" w14:textId="7DA25E99" w:rsidR="00321259" w:rsidRPr="00747F06" w:rsidRDefault="00321259" w:rsidP="00321259">
      <w:pPr>
        <w:pStyle w:val="12"/>
        <w:numPr>
          <w:ilvl w:val="0"/>
          <w:numId w:val="21"/>
        </w:numPr>
      </w:pPr>
      <w:bookmarkStart w:id="2" w:name="_Toc466923348"/>
      <w:bookmarkStart w:id="3" w:name="_Toc20212066"/>
      <w:bookmarkStart w:id="4" w:name="_Toc83044862"/>
      <w:r w:rsidRPr="00747F06">
        <w:t>Описание предметной области</w:t>
      </w:r>
      <w:bookmarkEnd w:id="2"/>
      <w:bookmarkEnd w:id="3"/>
      <w:bookmarkEnd w:id="4"/>
    </w:p>
    <w:p w14:paraId="12F18444" w14:textId="7B38ECFD" w:rsidR="00321259" w:rsidRPr="00A16AEB" w:rsidRDefault="00321259" w:rsidP="00321259">
      <w:pPr>
        <w:pStyle w:val="af9"/>
      </w:pPr>
      <w:r w:rsidRPr="00321259">
        <w:t xml:space="preserve">Имеются автомобили (марка автомобиля, серия и номер технического паспорта, владелец, адрес владельца), водители (фамилия, имя и отчество, адрес, серия и номер водительского удостоверения) и нарушения (название нарушения). Накапливается информация о нарушителях, являющихся водителями определенных автомобилей, совершивших определенное нарушение в определенную дату.  </w:t>
      </w:r>
      <w:r>
        <w:br w:type="page"/>
      </w:r>
    </w:p>
    <w:p w14:paraId="566BDCAC" w14:textId="56F22A41" w:rsidR="00321259" w:rsidRDefault="00321259" w:rsidP="00321259">
      <w:pPr>
        <w:pStyle w:val="12"/>
        <w:numPr>
          <w:ilvl w:val="0"/>
          <w:numId w:val="21"/>
        </w:numPr>
      </w:pPr>
      <w:bookmarkStart w:id="5" w:name="_Toc20212067"/>
      <w:bookmarkStart w:id="6" w:name="_Toc83044863"/>
      <w:r>
        <w:lastRenderedPageBreak/>
        <w:t>О</w:t>
      </w:r>
      <w:r w:rsidRPr="00093C92">
        <w:t xml:space="preserve">сновные модели </w:t>
      </w:r>
      <w:r w:rsidRPr="001C3549">
        <w:t>вариантов</w:t>
      </w:r>
      <w:r w:rsidRPr="00093C92">
        <w:t xml:space="preserve"> использования</w:t>
      </w:r>
      <w:bookmarkEnd w:id="5"/>
      <w:bookmarkEnd w:id="6"/>
    </w:p>
    <w:p w14:paraId="57EE106E" w14:textId="1A32542E" w:rsidR="00321259" w:rsidRPr="00321259" w:rsidRDefault="00321259" w:rsidP="00D360FC">
      <w:pPr>
        <w:pStyle w:val="af6"/>
        <w:rPr>
          <w:szCs w:val="28"/>
        </w:rPr>
      </w:pPr>
      <w:r w:rsidRPr="00093C92">
        <w:t>Основная модель вариантов использования представлена на рисунке 1.</w:t>
      </w:r>
      <w:r>
        <w:rPr>
          <w:szCs w:val="28"/>
        </w:rPr>
        <w:t xml:space="preserve">     </w:t>
      </w:r>
      <w:r>
        <w:rPr>
          <w:noProof/>
        </w:rPr>
        <w:drawing>
          <wp:inline distT="0" distB="0" distL="0" distR="0" wp14:anchorId="2BEB54EC" wp14:editId="336679ED">
            <wp:extent cx="5576654" cy="4112895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654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30AA" w14:textId="7344902D" w:rsidR="00321259" w:rsidRDefault="00321259" w:rsidP="00321259">
      <w:pPr>
        <w:pStyle w:val="af6"/>
        <w:jc w:val="center"/>
      </w:pPr>
      <w:r>
        <w:t>Рисунок 1 – Диаграмма вариантов использования</w:t>
      </w:r>
    </w:p>
    <w:p w14:paraId="285C0111" w14:textId="77777777" w:rsidR="0069763A" w:rsidRDefault="0069763A" w:rsidP="00321259">
      <w:pPr>
        <w:pStyle w:val="af6"/>
        <w:jc w:val="center"/>
      </w:pPr>
    </w:p>
    <w:p w14:paraId="0CCCDF66" w14:textId="288C5605" w:rsidR="00321259" w:rsidRDefault="00321259" w:rsidP="00321259">
      <w:pPr>
        <w:pStyle w:val="12"/>
        <w:numPr>
          <w:ilvl w:val="0"/>
          <w:numId w:val="21"/>
        </w:numPr>
      </w:pPr>
      <w:bookmarkStart w:id="7" w:name="_Toc466923350"/>
      <w:bookmarkStart w:id="8" w:name="_Toc20212068"/>
      <w:bookmarkStart w:id="9" w:name="_Toc83044864"/>
      <w:r>
        <w:t>О</w:t>
      </w:r>
      <w:r w:rsidRPr="00093C92">
        <w:t xml:space="preserve">писания </w:t>
      </w:r>
      <w:r w:rsidRPr="001C3549">
        <w:t>основных</w:t>
      </w:r>
      <w:r w:rsidRPr="00093C92">
        <w:t xml:space="preserve"> вариантов использования</w:t>
      </w:r>
      <w:bookmarkEnd w:id="7"/>
      <w:bookmarkEnd w:id="8"/>
      <w:bookmarkEnd w:id="9"/>
    </w:p>
    <w:p w14:paraId="2AA30647" w14:textId="7208FA3D" w:rsidR="00321259" w:rsidRPr="00A16AEB" w:rsidRDefault="00321259" w:rsidP="00321259">
      <w:pPr>
        <w:rPr>
          <w:szCs w:val="28"/>
        </w:rPr>
      </w:pPr>
      <w:r w:rsidRPr="00A16AEB">
        <w:rPr>
          <w:szCs w:val="28"/>
        </w:rPr>
        <w:t xml:space="preserve">Система разрабатывается для одного человека, поэтому на диаграмме всего одно действующее лицо. Все описанные функции выполняет </w:t>
      </w:r>
      <w:r w:rsidR="00B94AC1">
        <w:rPr>
          <w:szCs w:val="28"/>
        </w:rPr>
        <w:t>полицейский-администратор</w:t>
      </w:r>
      <w:r w:rsidRPr="00A16AEB">
        <w:rPr>
          <w:szCs w:val="28"/>
        </w:rPr>
        <w:t>.</w:t>
      </w:r>
    </w:p>
    <w:p w14:paraId="4B348A70" w14:textId="6EA77452" w:rsidR="00321259" w:rsidRPr="00A16AEB" w:rsidRDefault="00321259" w:rsidP="00321259">
      <w:pPr>
        <w:rPr>
          <w:b/>
          <w:szCs w:val="28"/>
        </w:rPr>
      </w:pPr>
      <w:r w:rsidRPr="00A16AEB">
        <w:rPr>
          <w:b/>
          <w:szCs w:val="28"/>
        </w:rPr>
        <w:t>Спецификация варианта использования «Добавить нов</w:t>
      </w:r>
      <w:r w:rsidR="00646A16">
        <w:rPr>
          <w:b/>
          <w:szCs w:val="28"/>
        </w:rPr>
        <w:t>ого</w:t>
      </w:r>
      <w:r w:rsidRPr="00A16AEB">
        <w:rPr>
          <w:b/>
          <w:szCs w:val="28"/>
        </w:rPr>
        <w:t xml:space="preserve"> </w:t>
      </w:r>
      <w:r w:rsidR="00646A16">
        <w:rPr>
          <w:b/>
          <w:szCs w:val="28"/>
        </w:rPr>
        <w:t>водителя в систему нарушителей</w:t>
      </w:r>
      <w:r w:rsidRPr="00A16AEB">
        <w:rPr>
          <w:b/>
          <w:szCs w:val="28"/>
        </w:rPr>
        <w:t>»</w:t>
      </w:r>
    </w:p>
    <w:p w14:paraId="39AFD0D1" w14:textId="6A4650A8" w:rsidR="00321259" w:rsidRPr="00A16AEB" w:rsidRDefault="00321259" w:rsidP="00321259">
      <w:pPr>
        <w:rPr>
          <w:szCs w:val="28"/>
        </w:rPr>
      </w:pPr>
      <w:r w:rsidRPr="00A16AEB">
        <w:rPr>
          <w:szCs w:val="28"/>
        </w:rPr>
        <w:t xml:space="preserve">Цель: Добавление </w:t>
      </w:r>
      <w:r w:rsidR="004A1542">
        <w:rPr>
          <w:szCs w:val="28"/>
        </w:rPr>
        <w:t>водителя</w:t>
      </w:r>
      <w:r w:rsidRPr="00A16AEB">
        <w:rPr>
          <w:szCs w:val="28"/>
        </w:rPr>
        <w:t xml:space="preserve">  </w:t>
      </w:r>
    </w:p>
    <w:p w14:paraId="28EAAB82" w14:textId="4A83AAA0" w:rsidR="00321259" w:rsidRPr="00A16AEB" w:rsidRDefault="00321259" w:rsidP="00321259">
      <w:pPr>
        <w:rPr>
          <w:szCs w:val="28"/>
        </w:rPr>
      </w:pPr>
      <w:r w:rsidRPr="00A16AEB">
        <w:rPr>
          <w:szCs w:val="28"/>
        </w:rPr>
        <w:t xml:space="preserve">Действующее лицо: </w:t>
      </w:r>
      <w:r w:rsidR="004A1542">
        <w:rPr>
          <w:szCs w:val="28"/>
        </w:rPr>
        <w:t>Полицейский-администратор</w:t>
      </w:r>
    </w:p>
    <w:p w14:paraId="4DC25BF0" w14:textId="46025911" w:rsidR="00321259" w:rsidRPr="00A16AEB" w:rsidRDefault="00321259" w:rsidP="00321259">
      <w:pPr>
        <w:rPr>
          <w:szCs w:val="28"/>
        </w:rPr>
      </w:pPr>
      <w:r w:rsidRPr="00A16AEB">
        <w:rPr>
          <w:szCs w:val="28"/>
        </w:rPr>
        <w:t>Предусловия: Главное меню системы</w:t>
      </w:r>
    </w:p>
    <w:p w14:paraId="344DEB7E" w14:textId="77777777" w:rsidR="00321259" w:rsidRPr="00A16AEB" w:rsidRDefault="00321259" w:rsidP="00321259">
      <w:pPr>
        <w:rPr>
          <w:szCs w:val="28"/>
        </w:rPr>
      </w:pPr>
      <w:r w:rsidRPr="00A16AEB">
        <w:rPr>
          <w:b/>
          <w:szCs w:val="28"/>
        </w:rPr>
        <w:t>Основной сценарий</w:t>
      </w:r>
      <w:r w:rsidRPr="00A16AEB">
        <w:rPr>
          <w:szCs w:val="28"/>
        </w:rPr>
        <w:t xml:space="preserve">: </w:t>
      </w:r>
    </w:p>
    <w:p w14:paraId="2C500A6E" w14:textId="187EE402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t>Отображение формы добавление ново</w:t>
      </w:r>
      <w:r w:rsidR="006470BA">
        <w:rPr>
          <w:szCs w:val="28"/>
        </w:rPr>
        <w:t>го</w:t>
      </w:r>
      <w:r w:rsidRPr="00A16AEB">
        <w:rPr>
          <w:szCs w:val="28"/>
        </w:rPr>
        <w:t xml:space="preserve"> </w:t>
      </w:r>
      <w:r w:rsidR="006470BA">
        <w:rPr>
          <w:szCs w:val="28"/>
        </w:rPr>
        <w:t>водителя</w:t>
      </w:r>
      <w:r w:rsidRPr="00A16AEB">
        <w:rPr>
          <w:szCs w:val="28"/>
        </w:rPr>
        <w:t>;</w:t>
      </w:r>
    </w:p>
    <w:p w14:paraId="15ACE6A5" w14:textId="40DEB5BD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t>Фармацевт-администратор вводит данные о</w:t>
      </w:r>
      <w:r w:rsidR="003D156F">
        <w:rPr>
          <w:szCs w:val="28"/>
        </w:rPr>
        <w:t xml:space="preserve"> водителе</w:t>
      </w:r>
      <w:r w:rsidRPr="00A16AEB">
        <w:rPr>
          <w:szCs w:val="28"/>
        </w:rPr>
        <w:t xml:space="preserve">: </w:t>
      </w:r>
      <w:r w:rsidR="00C33EC1" w:rsidRPr="00321259">
        <w:t>фамилия, имя и отчество, адрес, серия и номер водительского удостоверения</w:t>
      </w:r>
      <w:r w:rsidRPr="00A16AEB">
        <w:rPr>
          <w:szCs w:val="28"/>
        </w:rPr>
        <w:t>;</w:t>
      </w:r>
    </w:p>
    <w:p w14:paraId="251902C3" w14:textId="77777777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t>Проверка введённых данных</w:t>
      </w:r>
      <w:r w:rsidRPr="00A16AEB">
        <w:rPr>
          <w:szCs w:val="28"/>
          <w:lang w:val="en-US"/>
        </w:rPr>
        <w:t>;</w:t>
      </w:r>
    </w:p>
    <w:p w14:paraId="4B8BBCDE" w14:textId="77777777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t>Система автоматически заносит данные в хранилище;</w:t>
      </w:r>
    </w:p>
    <w:p w14:paraId="4AD97C2C" w14:textId="56B2702F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t>Отображение ново</w:t>
      </w:r>
      <w:r w:rsidR="001710DF">
        <w:rPr>
          <w:szCs w:val="28"/>
        </w:rPr>
        <w:t xml:space="preserve">го водителя </w:t>
      </w:r>
      <w:r w:rsidRPr="00A16AEB">
        <w:rPr>
          <w:szCs w:val="28"/>
        </w:rPr>
        <w:t xml:space="preserve">в списке </w:t>
      </w:r>
      <w:r w:rsidR="001710DF">
        <w:rPr>
          <w:szCs w:val="28"/>
        </w:rPr>
        <w:t>нарушителей</w:t>
      </w:r>
      <w:r w:rsidRPr="00A16AEB">
        <w:rPr>
          <w:szCs w:val="28"/>
        </w:rPr>
        <w:t xml:space="preserve">. </w:t>
      </w:r>
    </w:p>
    <w:p w14:paraId="147D7090" w14:textId="77777777" w:rsidR="00321259" w:rsidRPr="00A16AEB" w:rsidRDefault="00321259" w:rsidP="00321259">
      <w:pPr>
        <w:rPr>
          <w:szCs w:val="28"/>
        </w:rPr>
      </w:pPr>
    </w:p>
    <w:p w14:paraId="2B541037" w14:textId="77777777" w:rsidR="00321259" w:rsidRPr="00A16AEB" w:rsidRDefault="00321259" w:rsidP="00321259">
      <w:pPr>
        <w:rPr>
          <w:b/>
          <w:szCs w:val="28"/>
        </w:rPr>
      </w:pPr>
      <w:r w:rsidRPr="00A16AEB">
        <w:rPr>
          <w:b/>
          <w:szCs w:val="28"/>
        </w:rPr>
        <w:t>Ошибка: На шаге 2</w:t>
      </w:r>
    </w:p>
    <w:p w14:paraId="52FEE7E5" w14:textId="77777777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t>Пользователь неправильно ввёл данные или не ввёл одно из полей;</w:t>
      </w:r>
    </w:p>
    <w:p w14:paraId="181314D6" w14:textId="77777777" w:rsidR="00321259" w:rsidRPr="00A16AEB" w:rsidRDefault="00321259" w:rsidP="00321259">
      <w:pPr>
        <w:pStyle w:val="a8"/>
        <w:numPr>
          <w:ilvl w:val="0"/>
          <w:numId w:val="20"/>
        </w:numPr>
        <w:rPr>
          <w:szCs w:val="28"/>
        </w:rPr>
      </w:pPr>
      <w:r w:rsidRPr="00A16AEB">
        <w:rPr>
          <w:szCs w:val="28"/>
        </w:rPr>
        <w:lastRenderedPageBreak/>
        <w:t>Система возвращается на 2 шаг и выводит ошибку о некорректном вводе данных;</w:t>
      </w:r>
    </w:p>
    <w:p w14:paraId="2F1304A6" w14:textId="77777777" w:rsidR="00321259" w:rsidRPr="00A16AEB" w:rsidRDefault="00321259" w:rsidP="00321259">
      <w:pPr>
        <w:pStyle w:val="af6"/>
        <w:ind w:firstLine="0"/>
        <w:rPr>
          <w:szCs w:val="28"/>
        </w:rPr>
      </w:pPr>
    </w:p>
    <w:p w14:paraId="07A622E9" w14:textId="77777777" w:rsidR="00321259" w:rsidRPr="001C3549" w:rsidRDefault="00321259" w:rsidP="00321259">
      <w:pPr>
        <w:pStyle w:val="a8"/>
        <w:keepNext/>
        <w:keepLines/>
        <w:numPr>
          <w:ilvl w:val="0"/>
          <w:numId w:val="19"/>
        </w:numPr>
        <w:spacing w:before="60" w:after="60"/>
        <w:contextualSpacing w:val="0"/>
        <w:jc w:val="left"/>
        <w:outlineLvl w:val="1"/>
        <w:rPr>
          <w:rFonts w:eastAsiaTheme="majorEastAsia" w:cstheme="majorBidi"/>
          <w:b/>
          <w:vanish/>
          <w:szCs w:val="26"/>
        </w:rPr>
      </w:pPr>
      <w:bookmarkStart w:id="10" w:name="_Toc527978844"/>
      <w:bookmarkStart w:id="11" w:name="_Toc20212069"/>
      <w:bookmarkStart w:id="12" w:name="_Toc83037064"/>
      <w:bookmarkStart w:id="13" w:name="_Toc83037100"/>
      <w:bookmarkStart w:id="14" w:name="_Toc83044865"/>
      <w:bookmarkEnd w:id="10"/>
      <w:bookmarkEnd w:id="11"/>
      <w:bookmarkEnd w:id="12"/>
      <w:bookmarkEnd w:id="13"/>
      <w:bookmarkEnd w:id="14"/>
    </w:p>
    <w:p w14:paraId="0B95E684" w14:textId="77777777" w:rsidR="00321259" w:rsidRPr="001C3549" w:rsidRDefault="00321259" w:rsidP="00321259">
      <w:pPr>
        <w:pStyle w:val="a8"/>
        <w:keepNext/>
        <w:keepLines/>
        <w:numPr>
          <w:ilvl w:val="0"/>
          <w:numId w:val="19"/>
        </w:numPr>
        <w:spacing w:before="60" w:after="60"/>
        <w:contextualSpacing w:val="0"/>
        <w:jc w:val="left"/>
        <w:outlineLvl w:val="1"/>
        <w:rPr>
          <w:rFonts w:eastAsiaTheme="majorEastAsia" w:cstheme="majorBidi"/>
          <w:b/>
          <w:vanish/>
          <w:szCs w:val="26"/>
        </w:rPr>
      </w:pPr>
      <w:bookmarkStart w:id="15" w:name="_Toc527978845"/>
      <w:bookmarkStart w:id="16" w:name="_Toc20212070"/>
      <w:bookmarkStart w:id="17" w:name="_Toc83037065"/>
      <w:bookmarkStart w:id="18" w:name="_Toc83037101"/>
      <w:bookmarkStart w:id="19" w:name="_Toc83044866"/>
      <w:bookmarkEnd w:id="15"/>
      <w:bookmarkEnd w:id="16"/>
      <w:bookmarkEnd w:id="17"/>
      <w:bookmarkEnd w:id="18"/>
      <w:bookmarkEnd w:id="19"/>
    </w:p>
    <w:p w14:paraId="10B90D54" w14:textId="77777777" w:rsidR="00321259" w:rsidRPr="001C3549" w:rsidRDefault="00321259" w:rsidP="00321259">
      <w:pPr>
        <w:pStyle w:val="a8"/>
        <w:keepNext/>
        <w:keepLines/>
        <w:numPr>
          <w:ilvl w:val="0"/>
          <w:numId w:val="19"/>
        </w:numPr>
        <w:spacing w:before="60" w:after="60"/>
        <w:contextualSpacing w:val="0"/>
        <w:jc w:val="left"/>
        <w:outlineLvl w:val="1"/>
        <w:rPr>
          <w:rFonts w:eastAsiaTheme="majorEastAsia" w:cstheme="majorBidi"/>
          <w:b/>
          <w:vanish/>
          <w:szCs w:val="26"/>
        </w:rPr>
      </w:pPr>
      <w:bookmarkStart w:id="20" w:name="_Toc527978846"/>
      <w:bookmarkStart w:id="21" w:name="_Toc20212071"/>
      <w:bookmarkStart w:id="22" w:name="_Toc83037066"/>
      <w:bookmarkStart w:id="23" w:name="_Toc83037102"/>
      <w:bookmarkStart w:id="24" w:name="_Toc83044867"/>
      <w:bookmarkEnd w:id="20"/>
      <w:bookmarkEnd w:id="21"/>
      <w:bookmarkEnd w:id="22"/>
      <w:bookmarkEnd w:id="23"/>
      <w:bookmarkEnd w:id="24"/>
    </w:p>
    <w:p w14:paraId="26410BE9" w14:textId="77777777" w:rsidR="00321259" w:rsidRPr="001C3549" w:rsidRDefault="00321259" w:rsidP="00321259">
      <w:pPr>
        <w:pStyle w:val="a8"/>
        <w:keepNext/>
        <w:keepLines/>
        <w:numPr>
          <w:ilvl w:val="0"/>
          <w:numId w:val="19"/>
        </w:numPr>
        <w:spacing w:before="60" w:after="60"/>
        <w:contextualSpacing w:val="0"/>
        <w:jc w:val="left"/>
        <w:outlineLvl w:val="1"/>
        <w:rPr>
          <w:rFonts w:eastAsiaTheme="majorEastAsia" w:cstheme="majorBidi"/>
          <w:b/>
          <w:vanish/>
          <w:szCs w:val="26"/>
        </w:rPr>
      </w:pPr>
      <w:bookmarkStart w:id="25" w:name="_Toc527978847"/>
      <w:bookmarkStart w:id="26" w:name="_Toc20212072"/>
      <w:bookmarkStart w:id="27" w:name="_Toc83037067"/>
      <w:bookmarkStart w:id="28" w:name="_Toc83037103"/>
      <w:bookmarkStart w:id="29" w:name="_Toc83044868"/>
      <w:bookmarkEnd w:id="25"/>
      <w:bookmarkEnd w:id="26"/>
      <w:bookmarkEnd w:id="27"/>
      <w:bookmarkEnd w:id="28"/>
      <w:bookmarkEnd w:id="29"/>
    </w:p>
    <w:p w14:paraId="2872AC8F" w14:textId="77777777" w:rsidR="00321259" w:rsidRPr="00747F06" w:rsidRDefault="00321259" w:rsidP="00321259">
      <w:pPr>
        <w:pStyle w:val="12"/>
      </w:pPr>
      <w:bookmarkStart w:id="30" w:name="_Toc466923351"/>
      <w:bookmarkStart w:id="31" w:name="_Toc20212076"/>
      <w:bookmarkStart w:id="32" w:name="_Toc83044869"/>
      <w:r w:rsidRPr="00274E69">
        <w:t>5.</w:t>
      </w:r>
      <w:r>
        <w:t xml:space="preserve"> С</w:t>
      </w:r>
      <w:r w:rsidRPr="00CC4F3D">
        <w:t xml:space="preserve">истемная </w:t>
      </w:r>
      <w:r w:rsidRPr="001C3549">
        <w:t>диаграмма</w:t>
      </w:r>
      <w:r w:rsidRPr="00CC4F3D">
        <w:t xml:space="preserve"> последовательностей действий</w:t>
      </w:r>
      <w:bookmarkEnd w:id="30"/>
      <w:bookmarkEnd w:id="31"/>
      <w:bookmarkEnd w:id="32"/>
    </w:p>
    <w:p w14:paraId="5252A54B" w14:textId="4CA90D76" w:rsidR="00321259" w:rsidRPr="000424E7" w:rsidRDefault="00321259" w:rsidP="00321259">
      <w:pPr>
        <w:pStyle w:val="af6"/>
      </w:pPr>
      <w:r>
        <w:t xml:space="preserve">На рисунке 2 представлена </w:t>
      </w:r>
      <w:r w:rsidRPr="00CC4F3D">
        <w:t>системная диаграмма последовательностей действий</w:t>
      </w:r>
      <w:r>
        <w:t xml:space="preserve"> для добавления </w:t>
      </w:r>
      <w:r w:rsidR="00303132">
        <w:t>нового водителя</w:t>
      </w:r>
      <w:r>
        <w:t xml:space="preserve">. </w:t>
      </w:r>
    </w:p>
    <w:p w14:paraId="479C02B1" w14:textId="11E96632" w:rsidR="00321259" w:rsidRDefault="00AD2D6E" w:rsidP="00AD2D6E">
      <w:pPr>
        <w:tabs>
          <w:tab w:val="num" w:pos="0"/>
        </w:tabs>
        <w:spacing w:before="12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2024C27" wp14:editId="6AC442F2">
            <wp:extent cx="5940425" cy="49034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0EFA" w14:textId="21FCF3EA" w:rsidR="00321259" w:rsidRDefault="00321259" w:rsidP="00D54174">
      <w:pPr>
        <w:pStyle w:val="af6"/>
        <w:ind w:firstLine="0"/>
        <w:jc w:val="center"/>
        <w:rPr>
          <w:bCs/>
        </w:rPr>
      </w:pPr>
      <w:r>
        <w:t xml:space="preserve">Рисунок 2 - </w:t>
      </w:r>
      <w:r w:rsidRPr="00805371">
        <w:rPr>
          <w:bCs/>
        </w:rPr>
        <w:t>Диаграмма последовательности добавления ново</w:t>
      </w:r>
      <w:r w:rsidR="00D54174">
        <w:rPr>
          <w:bCs/>
        </w:rPr>
        <w:t>го водителя</w:t>
      </w:r>
    </w:p>
    <w:p w14:paraId="02BCFB8F" w14:textId="77777777" w:rsidR="00AD2D6E" w:rsidRPr="000424E7" w:rsidRDefault="00AD2D6E" w:rsidP="00321259">
      <w:pPr>
        <w:pStyle w:val="af6"/>
        <w:jc w:val="center"/>
      </w:pPr>
    </w:p>
    <w:p w14:paraId="33EB5C05" w14:textId="77777777" w:rsidR="00321259" w:rsidRPr="00747F06" w:rsidRDefault="00321259" w:rsidP="00321259">
      <w:pPr>
        <w:pStyle w:val="12"/>
      </w:pPr>
      <w:bookmarkStart w:id="33" w:name="_Toc466923352"/>
      <w:bookmarkStart w:id="34" w:name="_Toc20212077"/>
      <w:bookmarkStart w:id="35" w:name="_Toc83044870"/>
      <w:r>
        <w:t>6</w:t>
      </w:r>
      <w:r w:rsidRPr="00747F06">
        <w:t>.</w:t>
      </w:r>
      <w:r w:rsidRPr="00F7199A">
        <w:t xml:space="preserve"> </w:t>
      </w:r>
      <w:r>
        <w:t>Диаграмма деятельностей, описывающая вариант</w:t>
      </w:r>
      <w:r w:rsidRPr="00F7199A">
        <w:t xml:space="preserve"> использования</w:t>
      </w:r>
      <w:bookmarkEnd w:id="33"/>
      <w:bookmarkEnd w:id="34"/>
      <w:bookmarkEnd w:id="35"/>
    </w:p>
    <w:p w14:paraId="6736056E" w14:textId="6C9E9168" w:rsidR="00321259" w:rsidRDefault="00321259" w:rsidP="00321259">
      <w:pPr>
        <w:pStyle w:val="af6"/>
      </w:pPr>
      <w:r>
        <w:t xml:space="preserve">На рисунке 3 представлена </w:t>
      </w:r>
      <w:r w:rsidRPr="00F7199A">
        <w:t>диаграмма деятельности, описывающая вариант использования</w:t>
      </w:r>
      <w:r>
        <w:t xml:space="preserve"> «Проверка работ».</w:t>
      </w:r>
    </w:p>
    <w:p w14:paraId="1E7B3018" w14:textId="77777777" w:rsidR="00321259" w:rsidRDefault="00321259" w:rsidP="00321259">
      <w:pPr>
        <w:tabs>
          <w:tab w:val="num" w:pos="0"/>
        </w:tabs>
        <w:ind w:firstLine="567"/>
        <w:rPr>
          <w:szCs w:val="28"/>
        </w:rPr>
      </w:pPr>
    </w:p>
    <w:p w14:paraId="76F0C81B" w14:textId="77777777" w:rsidR="00321259" w:rsidRPr="00800532" w:rsidRDefault="00321259" w:rsidP="00321259">
      <w:pPr>
        <w:pStyle w:val="af6"/>
        <w:ind w:firstLine="0"/>
        <w:jc w:val="center"/>
      </w:pPr>
      <w:r w:rsidRPr="00253DD3">
        <w:rPr>
          <w:noProof/>
          <w:lang w:eastAsia="ru-RU"/>
        </w:rPr>
        <w:lastRenderedPageBreak/>
        <w:drawing>
          <wp:inline distT="0" distB="0" distL="0" distR="0" wp14:anchorId="2E7AB856" wp14:editId="7D56DEBD">
            <wp:extent cx="4567870" cy="375761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48" cy="377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9A747" w14:textId="16644E17" w:rsidR="00321259" w:rsidRPr="00960705" w:rsidRDefault="00321259" w:rsidP="00960705">
      <w:pPr>
        <w:ind w:firstLine="0"/>
        <w:jc w:val="center"/>
        <w:rPr>
          <w:bCs/>
          <w:highlight w:val="yellow"/>
        </w:rPr>
      </w:pPr>
      <w:r>
        <w:t xml:space="preserve">Рисунок 3 - </w:t>
      </w:r>
      <w:r w:rsidRPr="00805371">
        <w:rPr>
          <w:bCs/>
        </w:rPr>
        <w:t>Диаграмма активности добавление ново</w:t>
      </w:r>
      <w:r w:rsidR="00960705">
        <w:rPr>
          <w:bCs/>
        </w:rPr>
        <w:t>го водителя</w:t>
      </w:r>
    </w:p>
    <w:p w14:paraId="54D2FED2" w14:textId="77777777" w:rsidR="00321259" w:rsidRPr="000A31E5" w:rsidRDefault="00321259" w:rsidP="00321259">
      <w:pPr>
        <w:pStyle w:val="af6"/>
        <w:jc w:val="center"/>
      </w:pPr>
    </w:p>
    <w:p w14:paraId="3D86A8B0" w14:textId="77777777" w:rsidR="00321259" w:rsidRPr="000A31E5" w:rsidRDefault="00321259" w:rsidP="00321259">
      <w:pPr>
        <w:pStyle w:val="af6"/>
        <w:ind w:firstLine="708"/>
      </w:pPr>
    </w:p>
    <w:p w14:paraId="72023F14" w14:textId="77777777" w:rsidR="00321259" w:rsidRPr="000A31E5" w:rsidRDefault="00321259" w:rsidP="00321259">
      <w:pPr>
        <w:pStyle w:val="af6"/>
        <w:ind w:firstLine="708"/>
      </w:pPr>
    </w:p>
    <w:p w14:paraId="5B3AC59F" w14:textId="77777777" w:rsidR="00321259" w:rsidRDefault="00321259" w:rsidP="00321259">
      <w:pPr>
        <w:pStyle w:val="af6"/>
        <w:jc w:val="center"/>
      </w:pPr>
    </w:p>
    <w:p w14:paraId="78BC3934" w14:textId="77777777" w:rsidR="00321259" w:rsidRDefault="00321259" w:rsidP="00321259">
      <w:pPr>
        <w:pStyle w:val="af6"/>
        <w:jc w:val="center"/>
      </w:pPr>
    </w:p>
    <w:p w14:paraId="67EB74ED" w14:textId="77777777" w:rsidR="00321259" w:rsidRDefault="00321259" w:rsidP="00321259">
      <w:pPr>
        <w:pStyle w:val="af6"/>
        <w:jc w:val="center"/>
      </w:pPr>
    </w:p>
    <w:p w14:paraId="4EF19DCF" w14:textId="77777777" w:rsidR="00321259" w:rsidRDefault="00321259" w:rsidP="00321259">
      <w:pPr>
        <w:rPr>
          <w:rFonts w:eastAsiaTheme="majorEastAsia" w:cstheme="majorBidi"/>
          <w:b/>
          <w:bCs/>
          <w:szCs w:val="28"/>
        </w:rPr>
      </w:pPr>
      <w:bookmarkStart w:id="36" w:name="_Toc466923353"/>
      <w:bookmarkStart w:id="37" w:name="_Toc20212078"/>
      <w:r>
        <w:br w:type="page"/>
      </w:r>
    </w:p>
    <w:p w14:paraId="263FF5C1" w14:textId="77777777" w:rsidR="00321259" w:rsidRPr="00563C95" w:rsidRDefault="00321259" w:rsidP="00321259">
      <w:pPr>
        <w:pStyle w:val="12"/>
      </w:pPr>
      <w:bookmarkStart w:id="38" w:name="_Toc83044871"/>
      <w:r w:rsidRPr="00563C95">
        <w:lastRenderedPageBreak/>
        <w:t xml:space="preserve">7. </w:t>
      </w:r>
      <w:r w:rsidRPr="001C3549">
        <w:t>Диаграмма</w:t>
      </w:r>
      <w:r w:rsidRPr="00563C95">
        <w:t xml:space="preserve"> классов</w:t>
      </w:r>
      <w:bookmarkEnd w:id="36"/>
      <w:bookmarkEnd w:id="37"/>
      <w:bookmarkEnd w:id="38"/>
    </w:p>
    <w:p w14:paraId="7EC3A1A2" w14:textId="77777777" w:rsidR="00321259" w:rsidRDefault="00321259" w:rsidP="00321259">
      <w:pPr>
        <w:pStyle w:val="af6"/>
      </w:pPr>
      <w:r>
        <w:t>На рисунке 4 представлена диаграмма классов.</w:t>
      </w:r>
    </w:p>
    <w:p w14:paraId="321CD0B8" w14:textId="77777777" w:rsidR="00321259" w:rsidRDefault="00321259" w:rsidP="00321259">
      <w:pPr>
        <w:pStyle w:val="af6"/>
        <w:ind w:firstLine="0"/>
        <w:jc w:val="center"/>
      </w:pPr>
      <w:r w:rsidRPr="005E6B9C">
        <w:rPr>
          <w:noProof/>
          <w:lang w:eastAsia="ru-RU"/>
        </w:rPr>
        <w:drawing>
          <wp:inline distT="0" distB="0" distL="0" distR="0" wp14:anchorId="22545EB6" wp14:editId="1FFB752F">
            <wp:extent cx="4444638" cy="610425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638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E8E8" w14:textId="77777777" w:rsidR="00321259" w:rsidRDefault="00321259" w:rsidP="00321259">
      <w:pPr>
        <w:pStyle w:val="af6"/>
        <w:jc w:val="center"/>
      </w:pPr>
      <w:r>
        <w:t>Рисунок 4 – Диаграмма классов</w:t>
      </w:r>
    </w:p>
    <w:p w14:paraId="4416B963" w14:textId="77777777" w:rsidR="00321259" w:rsidRDefault="00321259" w:rsidP="00321259">
      <w:pPr>
        <w:tabs>
          <w:tab w:val="left" w:pos="6276"/>
        </w:tabs>
        <w:jc w:val="center"/>
        <w:rPr>
          <w:szCs w:val="28"/>
        </w:rPr>
      </w:pPr>
    </w:p>
    <w:p w14:paraId="36D2F224" w14:textId="77777777" w:rsidR="00321259" w:rsidRDefault="00321259" w:rsidP="00321259">
      <w:pPr>
        <w:pStyle w:val="12"/>
      </w:pPr>
      <w:bookmarkStart w:id="39" w:name="_Toc466923354"/>
      <w:bookmarkStart w:id="40" w:name="_Toc20212079"/>
      <w:bookmarkStart w:id="41" w:name="_Toc83044872"/>
      <w:r w:rsidRPr="00563C95">
        <w:t>8.Фрагмент программного кода</w:t>
      </w:r>
      <w:bookmarkEnd w:id="39"/>
      <w:bookmarkEnd w:id="40"/>
      <w:bookmarkEnd w:id="4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1259" w:rsidRPr="00321259" w14:paraId="67047FCF" w14:textId="77777777" w:rsidTr="00127D13">
        <w:tc>
          <w:tcPr>
            <w:tcW w:w="9571" w:type="dxa"/>
          </w:tcPr>
          <w:p w14:paraId="55A02D7D" w14:textId="77777777" w:rsidR="00321259" w:rsidRPr="000B6432" w:rsidRDefault="00321259" w:rsidP="00127D13">
            <w:pPr>
              <w:pStyle w:val="af6"/>
              <w:rPr>
                <w:rFonts w:ascii="Courier New" w:hAnsi="Courier New" w:cs="Courier New"/>
                <w:sz w:val="20"/>
              </w:rPr>
            </w:pPr>
          </w:p>
          <w:p w14:paraId="461D52F5" w14:textId="77777777" w:rsidR="00B163FE" w:rsidRPr="00615DE2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E046362" w14:textId="77777777" w:rsidR="00B163FE" w:rsidRPr="00615DE2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9659366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>/**</w:t>
            </w:r>
          </w:p>
          <w:p w14:paraId="08D48002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@version 1.0</w:t>
            </w:r>
          </w:p>
          <w:p w14:paraId="5B3F78EF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@created 20-сен-2021 15:34:13</w:t>
            </w:r>
          </w:p>
          <w:p w14:paraId="2D0F491C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*/</w:t>
            </w:r>
          </w:p>
          <w:p w14:paraId="3E747A4F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>public class AddDelDriver {</w:t>
            </w:r>
          </w:p>
          <w:p w14:paraId="1584F8F3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4F4A5C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private JTextField FIO;</w:t>
            </w:r>
          </w:p>
          <w:p w14:paraId="61E47B38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private JTextField address;</w:t>
            </w:r>
          </w:p>
          <w:p w14:paraId="1557FE58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private JTextField vodUdost;</w:t>
            </w:r>
          </w:p>
          <w:p w14:paraId="6BC53821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private JButton ok;</w:t>
            </w:r>
          </w:p>
          <w:p w14:paraId="080732BE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private JButton cancel;</w:t>
            </w:r>
          </w:p>
          <w:p w14:paraId="1732541B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Driver m_Driver;</w:t>
            </w:r>
          </w:p>
          <w:p w14:paraId="00D14250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MainFrame m_MainFrame;</w:t>
            </w:r>
          </w:p>
          <w:p w14:paraId="76E9BADF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B2E59C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AddDelDriver(){</w:t>
            </w:r>
          </w:p>
          <w:p w14:paraId="0D1F8CEF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6E58A9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3A4C08D6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FBD17D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void finalize() throws Throwable {</w:t>
            </w:r>
          </w:p>
          <w:p w14:paraId="04A0506D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3A18ED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0DAFFD5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957003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void addDriver(){</w:t>
            </w:r>
          </w:p>
          <w:p w14:paraId="2BF6F0A4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7A9D58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9F303AC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E0BAFF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void delDriver(){</w:t>
            </w:r>
          </w:p>
          <w:p w14:paraId="0A72967E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0408AF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ACE0228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35978B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public void cancel(){</w:t>
            </w:r>
          </w:p>
          <w:p w14:paraId="1F036F43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D026EB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971ED73" w14:textId="77777777" w:rsidR="00B163FE" w:rsidRPr="00B163FE" w:rsidRDefault="00B163FE" w:rsidP="00B163FE">
            <w:pPr>
              <w:pStyle w:val="af7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AEDA95" w14:textId="72AF13B7" w:rsidR="00321259" w:rsidRPr="00BE679D" w:rsidRDefault="00B163FE" w:rsidP="00B163FE">
            <w:pPr>
              <w:pStyle w:val="af6"/>
              <w:ind w:firstLine="0"/>
              <w:rPr>
                <w:lang w:val="en-US"/>
              </w:rPr>
            </w:pPr>
            <w:r w:rsidRPr="00B163F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32A827CE" w14:textId="77777777" w:rsidR="00321259" w:rsidRPr="00BE679D" w:rsidRDefault="00321259" w:rsidP="00321259">
      <w:pPr>
        <w:pStyle w:val="10"/>
        <w:rPr>
          <w:rFonts w:cs="Times New Roman"/>
          <w:lang w:val="en-US"/>
        </w:rPr>
      </w:pPr>
      <w:bookmarkStart w:id="42" w:name="_Toc466923355"/>
    </w:p>
    <w:p w14:paraId="780BCA1F" w14:textId="77777777" w:rsidR="00321259" w:rsidRPr="00BE679D" w:rsidRDefault="00321259" w:rsidP="00321259">
      <w:pPr>
        <w:pStyle w:val="af6"/>
        <w:rPr>
          <w:rFonts w:eastAsiaTheme="majorEastAsia"/>
          <w:szCs w:val="28"/>
          <w:lang w:val="en-US"/>
        </w:rPr>
      </w:pPr>
      <w:r w:rsidRPr="00BE679D">
        <w:rPr>
          <w:lang w:val="en-US"/>
        </w:rPr>
        <w:br w:type="page"/>
      </w:r>
    </w:p>
    <w:p w14:paraId="3988FC11" w14:textId="419E04B2" w:rsidR="00321259" w:rsidRPr="00321259" w:rsidRDefault="00321259" w:rsidP="00321259">
      <w:pPr>
        <w:pStyle w:val="12"/>
      </w:pPr>
      <w:bookmarkStart w:id="43" w:name="_Toc20212080"/>
      <w:bookmarkStart w:id="44" w:name="_Toc83044873"/>
      <w:r w:rsidRPr="00BE679D">
        <w:lastRenderedPageBreak/>
        <w:t>9.</w:t>
      </w:r>
      <w:r w:rsidRPr="00563C95">
        <w:t>Фрагмент</w:t>
      </w:r>
      <w:r w:rsidRPr="00BE679D">
        <w:t xml:space="preserve"> </w:t>
      </w:r>
      <w:r w:rsidRPr="00563C95">
        <w:t>документации</w:t>
      </w:r>
      <w:bookmarkEnd w:id="42"/>
      <w:bookmarkEnd w:id="43"/>
      <w:bookmarkEnd w:id="44"/>
    </w:p>
    <w:p w14:paraId="573AE0C8" w14:textId="77777777" w:rsidR="00321259" w:rsidRPr="00BE679D" w:rsidRDefault="00321259" w:rsidP="00321259">
      <w:pPr>
        <w:rPr>
          <w:b/>
          <w:szCs w:val="28"/>
        </w:rPr>
      </w:pPr>
      <w:r w:rsidRPr="00BE679D">
        <w:rPr>
          <w:b/>
          <w:szCs w:val="28"/>
        </w:rPr>
        <w:t>Руководство пользователя</w:t>
      </w:r>
    </w:p>
    <w:p w14:paraId="08CE32E0" w14:textId="77777777" w:rsidR="00321259" w:rsidRPr="00BE679D" w:rsidRDefault="00321259" w:rsidP="00321259">
      <w:pPr>
        <w:rPr>
          <w:b/>
          <w:szCs w:val="28"/>
        </w:rPr>
      </w:pPr>
      <w:r w:rsidRPr="00BE679D">
        <w:rPr>
          <w:b/>
          <w:szCs w:val="28"/>
        </w:rPr>
        <w:t>1. Введение</w:t>
      </w:r>
    </w:p>
    <w:p w14:paraId="69826329" w14:textId="77777777" w:rsidR="00321259" w:rsidRPr="00BE679D" w:rsidRDefault="00321259" w:rsidP="00321259">
      <w:pPr>
        <w:rPr>
          <w:szCs w:val="28"/>
          <w:u w:val="single"/>
        </w:rPr>
      </w:pPr>
      <w:r w:rsidRPr="00BE679D">
        <w:rPr>
          <w:szCs w:val="28"/>
          <w:u w:val="single"/>
        </w:rPr>
        <w:t>1.1. Область применения</w:t>
      </w:r>
    </w:p>
    <w:p w14:paraId="4A23070B" w14:textId="50B1BCA2" w:rsidR="00321259" w:rsidRPr="00BE679D" w:rsidRDefault="00321259" w:rsidP="00321259">
      <w:pPr>
        <w:rPr>
          <w:szCs w:val="28"/>
        </w:rPr>
      </w:pPr>
      <w:r w:rsidRPr="00BE679D">
        <w:rPr>
          <w:szCs w:val="28"/>
        </w:rPr>
        <w:t xml:space="preserve">Программа «Автоматизация </w:t>
      </w:r>
      <w:r w:rsidR="00B163FE">
        <w:rPr>
          <w:szCs w:val="28"/>
        </w:rPr>
        <w:t>системы нарушений ПДД</w:t>
      </w:r>
      <w:r w:rsidRPr="00BE679D">
        <w:rPr>
          <w:szCs w:val="28"/>
        </w:rPr>
        <w:t>» далее А</w:t>
      </w:r>
      <w:r w:rsidR="00B163FE">
        <w:rPr>
          <w:szCs w:val="28"/>
        </w:rPr>
        <w:t>СН</w:t>
      </w:r>
      <w:r w:rsidRPr="00BE679D">
        <w:rPr>
          <w:szCs w:val="28"/>
        </w:rPr>
        <w:t xml:space="preserve"> – комплекс, предназначенный для учета </w:t>
      </w:r>
      <w:r w:rsidR="00B163FE">
        <w:rPr>
          <w:szCs w:val="28"/>
        </w:rPr>
        <w:t>водителей</w:t>
      </w:r>
      <w:r w:rsidRPr="00BE679D">
        <w:rPr>
          <w:szCs w:val="28"/>
        </w:rPr>
        <w:t xml:space="preserve">, </w:t>
      </w:r>
      <w:r w:rsidR="00B163FE">
        <w:rPr>
          <w:szCs w:val="28"/>
        </w:rPr>
        <w:t>совершивших нарушение, а также их транспортных средств.</w:t>
      </w:r>
    </w:p>
    <w:p w14:paraId="3CD20118" w14:textId="77777777" w:rsidR="00321259" w:rsidRPr="00BE679D" w:rsidRDefault="00321259" w:rsidP="00321259">
      <w:pPr>
        <w:rPr>
          <w:szCs w:val="28"/>
          <w:u w:val="single"/>
        </w:rPr>
      </w:pPr>
      <w:r w:rsidRPr="00BE679D">
        <w:rPr>
          <w:szCs w:val="28"/>
          <w:u w:val="single"/>
        </w:rPr>
        <w:t>1.2.  Краткое описание возможностей</w:t>
      </w:r>
    </w:p>
    <w:p w14:paraId="5F80D63A" w14:textId="7D909EB7" w:rsidR="00321259" w:rsidRPr="00BE679D" w:rsidRDefault="00321259" w:rsidP="00321259">
      <w:pPr>
        <w:rPr>
          <w:szCs w:val="28"/>
        </w:rPr>
      </w:pPr>
      <w:r w:rsidRPr="00BE679D">
        <w:rPr>
          <w:szCs w:val="28"/>
        </w:rPr>
        <w:t xml:space="preserve">Данный комплекс позволят упростить и автоматизировать процесс учёта </w:t>
      </w:r>
      <w:r w:rsidR="0079280E">
        <w:rPr>
          <w:szCs w:val="28"/>
        </w:rPr>
        <w:t>нарушителей</w:t>
      </w:r>
      <w:r w:rsidRPr="00BE679D">
        <w:rPr>
          <w:szCs w:val="28"/>
        </w:rPr>
        <w:t xml:space="preserve"> и привязанных к ним </w:t>
      </w:r>
      <w:r w:rsidR="0079280E">
        <w:rPr>
          <w:szCs w:val="28"/>
        </w:rPr>
        <w:t>автомобилей и видов нарушений</w:t>
      </w:r>
      <w:r w:rsidRPr="00BE679D">
        <w:rPr>
          <w:szCs w:val="28"/>
        </w:rPr>
        <w:t>.</w:t>
      </w:r>
    </w:p>
    <w:p w14:paraId="6CA7471C" w14:textId="77777777" w:rsidR="00321259" w:rsidRPr="00BE679D" w:rsidRDefault="00321259" w:rsidP="00321259">
      <w:pPr>
        <w:rPr>
          <w:szCs w:val="28"/>
          <w:u w:val="single"/>
        </w:rPr>
      </w:pPr>
      <w:r w:rsidRPr="00BE679D">
        <w:rPr>
          <w:szCs w:val="28"/>
          <w:u w:val="single"/>
        </w:rPr>
        <w:t>1.3. Уровень подготовки пользователя:</w:t>
      </w:r>
    </w:p>
    <w:p w14:paraId="685FE76B" w14:textId="77777777" w:rsidR="00321259" w:rsidRPr="00BE679D" w:rsidRDefault="00321259" w:rsidP="00321259">
      <w:pPr>
        <w:rPr>
          <w:szCs w:val="28"/>
        </w:rPr>
      </w:pPr>
      <w:r w:rsidRPr="00BE679D">
        <w:rPr>
          <w:szCs w:val="28"/>
        </w:rPr>
        <w:t>Пользователь должен иметь опыт работы с ОС Windows, версия не ниже 7.</w:t>
      </w:r>
    </w:p>
    <w:p w14:paraId="423DE397" w14:textId="77777777" w:rsidR="00321259" w:rsidRPr="00BE679D" w:rsidRDefault="00321259" w:rsidP="00321259">
      <w:pPr>
        <w:rPr>
          <w:szCs w:val="28"/>
          <w:u w:val="single"/>
        </w:rPr>
      </w:pPr>
      <w:r w:rsidRPr="00BE679D">
        <w:rPr>
          <w:szCs w:val="28"/>
          <w:u w:val="single"/>
        </w:rPr>
        <w:t>1.4. Перечень эксплуатационной документации, с которой необходимо</w:t>
      </w:r>
    </w:p>
    <w:p w14:paraId="5B50EB06" w14:textId="77777777" w:rsidR="00321259" w:rsidRPr="00BE679D" w:rsidRDefault="00321259" w:rsidP="00321259">
      <w:pPr>
        <w:rPr>
          <w:szCs w:val="28"/>
          <w:u w:val="single"/>
        </w:rPr>
      </w:pPr>
      <w:r w:rsidRPr="00BE679D">
        <w:rPr>
          <w:szCs w:val="28"/>
          <w:u w:val="single"/>
        </w:rPr>
        <w:t xml:space="preserve">ознакомиться пользователю: </w:t>
      </w:r>
      <w:r w:rsidRPr="00BE679D">
        <w:rPr>
          <w:szCs w:val="28"/>
        </w:rPr>
        <w:t>• Руководство пользователя (user’s guide);</w:t>
      </w:r>
    </w:p>
    <w:p w14:paraId="4A5536D8" w14:textId="77777777" w:rsidR="00321259" w:rsidRPr="00BE679D" w:rsidRDefault="00321259" w:rsidP="00321259">
      <w:pPr>
        <w:rPr>
          <w:sz w:val="20"/>
        </w:rPr>
      </w:pPr>
    </w:p>
    <w:p w14:paraId="4225EB5D" w14:textId="77777777" w:rsidR="00321259" w:rsidRPr="00BE679D" w:rsidRDefault="00321259" w:rsidP="00321259">
      <w:pPr>
        <w:rPr>
          <w:sz w:val="20"/>
        </w:rPr>
      </w:pPr>
      <w:r w:rsidRPr="00BE679D">
        <w:rPr>
          <w:sz w:val="20"/>
        </w:rPr>
        <w:t xml:space="preserve"> </w:t>
      </w:r>
    </w:p>
    <w:p w14:paraId="43C32208" w14:textId="77777777" w:rsidR="00321259" w:rsidRPr="00BE679D" w:rsidRDefault="00321259" w:rsidP="00321259">
      <w:pPr>
        <w:rPr>
          <w:sz w:val="20"/>
        </w:rPr>
      </w:pPr>
    </w:p>
    <w:p w14:paraId="2FFD5F2E" w14:textId="77777777" w:rsidR="00321259" w:rsidRPr="00BE679D" w:rsidRDefault="00321259" w:rsidP="00321259">
      <w:pPr>
        <w:rPr>
          <w:sz w:val="20"/>
        </w:rPr>
      </w:pPr>
    </w:p>
    <w:p w14:paraId="26392C1F" w14:textId="77777777" w:rsidR="00321259" w:rsidRPr="00BE679D" w:rsidRDefault="00321259" w:rsidP="00321259">
      <w:pPr>
        <w:rPr>
          <w:sz w:val="20"/>
        </w:rPr>
      </w:pPr>
    </w:p>
    <w:p w14:paraId="7A5E74E1" w14:textId="77777777" w:rsidR="00321259" w:rsidRPr="00BE679D" w:rsidRDefault="00321259" w:rsidP="00321259">
      <w:pPr>
        <w:rPr>
          <w:sz w:val="20"/>
        </w:rPr>
      </w:pPr>
    </w:p>
    <w:p w14:paraId="14B6D0DB" w14:textId="77777777" w:rsidR="00321259" w:rsidRPr="00BE679D" w:rsidRDefault="00321259" w:rsidP="00321259">
      <w:pPr>
        <w:rPr>
          <w:sz w:val="20"/>
        </w:rPr>
      </w:pPr>
    </w:p>
    <w:p w14:paraId="00011299" w14:textId="77777777" w:rsidR="00D85A2E" w:rsidRPr="00B514C1" w:rsidRDefault="00D85A2E" w:rsidP="00D85A2E">
      <w:pPr>
        <w:pStyle w:val="aa"/>
        <w:ind w:firstLine="0"/>
        <w:jc w:val="center"/>
      </w:pPr>
    </w:p>
    <w:sectPr w:rsidR="00D85A2E" w:rsidRPr="00B51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3BAD6" w14:textId="77777777" w:rsidR="00434D60" w:rsidRDefault="00434D60">
      <w:r>
        <w:separator/>
      </w:r>
    </w:p>
  </w:endnote>
  <w:endnote w:type="continuationSeparator" w:id="0">
    <w:p w14:paraId="1B3DA9CB" w14:textId="77777777" w:rsidR="00434D60" w:rsidRDefault="00434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82B80" w14:textId="77777777" w:rsidR="007B7128" w:rsidRDefault="00A11E05" w:rsidP="002113EB">
    <w:pPr>
      <w:pStyle w:val="af3"/>
      <w:framePr w:wrap="around" w:vAnchor="text" w:hAnchor="margin" w:xAlign="center" w:y="1"/>
      <w:rPr>
        <w:rStyle w:val="af5"/>
        <w:rFonts w:eastAsiaTheme="majorEastAsia"/>
      </w:rPr>
    </w:pPr>
    <w:r>
      <w:rPr>
        <w:rStyle w:val="af5"/>
        <w:rFonts w:eastAsiaTheme="majorEastAsia"/>
      </w:rPr>
      <w:fldChar w:fldCharType="begin"/>
    </w:r>
    <w:r>
      <w:rPr>
        <w:rStyle w:val="af5"/>
        <w:rFonts w:eastAsiaTheme="majorEastAsia"/>
      </w:rPr>
      <w:instrText xml:space="preserve">PAGE  </w:instrText>
    </w:r>
    <w:r>
      <w:rPr>
        <w:rStyle w:val="af5"/>
        <w:rFonts w:eastAsiaTheme="majorEastAsia"/>
      </w:rPr>
      <w:fldChar w:fldCharType="end"/>
    </w:r>
  </w:p>
  <w:p w14:paraId="35E9C503" w14:textId="77777777" w:rsidR="007B7128" w:rsidRDefault="00434D6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D7C1" w14:textId="77777777" w:rsidR="007B7128" w:rsidRDefault="00A11E05" w:rsidP="002113EB">
    <w:pPr>
      <w:pStyle w:val="af3"/>
      <w:framePr w:wrap="around" w:vAnchor="text" w:hAnchor="margin" w:xAlign="center" w:y="1"/>
      <w:ind w:firstLine="0"/>
      <w:rPr>
        <w:rStyle w:val="af5"/>
        <w:rFonts w:eastAsiaTheme="majorEastAsia"/>
      </w:rPr>
    </w:pPr>
    <w:r>
      <w:rPr>
        <w:rStyle w:val="af5"/>
        <w:rFonts w:eastAsiaTheme="majorEastAsia"/>
      </w:rPr>
      <w:fldChar w:fldCharType="begin"/>
    </w:r>
    <w:r>
      <w:rPr>
        <w:rStyle w:val="af5"/>
        <w:rFonts w:eastAsiaTheme="majorEastAsia"/>
      </w:rPr>
      <w:instrText xml:space="preserve">PAGE  </w:instrText>
    </w:r>
    <w:r>
      <w:rPr>
        <w:rStyle w:val="af5"/>
        <w:rFonts w:eastAsiaTheme="majorEastAsia"/>
      </w:rPr>
      <w:fldChar w:fldCharType="separate"/>
    </w:r>
    <w:r>
      <w:rPr>
        <w:rStyle w:val="af5"/>
        <w:rFonts w:eastAsiaTheme="majorEastAsia"/>
        <w:noProof/>
      </w:rPr>
      <w:t>5</w:t>
    </w:r>
    <w:r>
      <w:rPr>
        <w:rStyle w:val="af5"/>
        <w:rFonts w:eastAsiaTheme="majorEastAsia"/>
      </w:rPr>
      <w:fldChar w:fldCharType="end"/>
    </w:r>
  </w:p>
  <w:p w14:paraId="7780F27C" w14:textId="77777777" w:rsidR="007B7128" w:rsidRDefault="00434D60" w:rsidP="002113EB">
    <w:pPr>
      <w:pStyle w:val="af3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77F30" w14:textId="77777777" w:rsidR="00434D60" w:rsidRDefault="00434D60">
      <w:r>
        <w:separator/>
      </w:r>
    </w:p>
  </w:footnote>
  <w:footnote w:type="continuationSeparator" w:id="0">
    <w:p w14:paraId="23E415AF" w14:textId="77777777" w:rsidR="00434D60" w:rsidRDefault="00434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31A4AF8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B3E0406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4524E92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3EB46FD"/>
    <w:multiLevelType w:val="hybridMultilevel"/>
    <w:tmpl w:val="7B0C1236"/>
    <w:lvl w:ilvl="0" w:tplc="7214FDA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21678C"/>
    <w:multiLevelType w:val="hybridMultilevel"/>
    <w:tmpl w:val="8F263D1E"/>
    <w:lvl w:ilvl="0" w:tplc="5FA82F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EC1162"/>
    <w:multiLevelType w:val="multilevel"/>
    <w:tmpl w:val="329263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1800"/>
      </w:pPr>
      <w:rPr>
        <w:rFonts w:hint="default"/>
      </w:rPr>
    </w:lvl>
  </w:abstractNum>
  <w:abstractNum w:abstractNumId="6" w15:restartNumberingAfterBreak="0">
    <w:nsid w:val="1EA84D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341777"/>
    <w:multiLevelType w:val="multilevel"/>
    <w:tmpl w:val="4FC25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8" w15:restartNumberingAfterBreak="0">
    <w:nsid w:val="205229A4"/>
    <w:multiLevelType w:val="hybridMultilevel"/>
    <w:tmpl w:val="4066FE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97942"/>
    <w:multiLevelType w:val="multilevel"/>
    <w:tmpl w:val="6AD4E86C"/>
    <w:numStyleLink w:val="a1"/>
  </w:abstractNum>
  <w:abstractNum w:abstractNumId="10" w15:restartNumberingAfterBreak="0">
    <w:nsid w:val="30417CC1"/>
    <w:multiLevelType w:val="hybridMultilevel"/>
    <w:tmpl w:val="2A60FAB8"/>
    <w:lvl w:ilvl="0" w:tplc="1786CC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4A146D5"/>
    <w:multiLevelType w:val="hybridMultilevel"/>
    <w:tmpl w:val="E48A24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AA3CC6"/>
    <w:multiLevelType w:val="multilevel"/>
    <w:tmpl w:val="6AD4E86C"/>
    <w:styleLink w:val="a1"/>
    <w:lvl w:ilvl="0">
      <w:start w:val="1"/>
      <w:numFmt w:val="lowerLetter"/>
      <w:lvlText w:val="%1)"/>
      <w:lvlJc w:val="left"/>
      <w:pPr>
        <w:tabs>
          <w:tab w:val="num" w:pos="1134"/>
        </w:tabs>
        <w:ind w:left="709" w:firstLine="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134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36E1F33"/>
    <w:multiLevelType w:val="multilevel"/>
    <w:tmpl w:val="0419001D"/>
    <w:styleLink w:val="a2"/>
    <w:lvl w:ilvl="0"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E6D7B20"/>
    <w:multiLevelType w:val="hybridMultilevel"/>
    <w:tmpl w:val="A65A666C"/>
    <w:lvl w:ilvl="0" w:tplc="3C20E054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41C84"/>
    <w:multiLevelType w:val="hybridMultilevel"/>
    <w:tmpl w:val="683E8CFA"/>
    <w:lvl w:ilvl="0" w:tplc="A37C46A6">
      <w:start w:val="1"/>
      <w:numFmt w:val="lowerLetter"/>
      <w:pStyle w:val="1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6D657920"/>
    <w:multiLevelType w:val="hybridMultilevel"/>
    <w:tmpl w:val="233E48E8"/>
    <w:lvl w:ilvl="0" w:tplc="2ECCD3DA">
      <w:start w:val="1"/>
      <w:numFmt w:val="lowerLetter"/>
      <w:pStyle w:val="20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6F211E5C"/>
    <w:multiLevelType w:val="multilevel"/>
    <w:tmpl w:val="C6507F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1800"/>
      </w:pPr>
      <w:rPr>
        <w:rFonts w:hint="default"/>
      </w:rPr>
    </w:lvl>
  </w:abstractNum>
  <w:abstractNum w:abstractNumId="18" w15:restartNumberingAfterBreak="0">
    <w:nsid w:val="700A0440"/>
    <w:multiLevelType w:val="multilevel"/>
    <w:tmpl w:val="8E2CD8AC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9" w15:restartNumberingAfterBreak="0">
    <w:nsid w:val="76933EFA"/>
    <w:multiLevelType w:val="hybridMultilevel"/>
    <w:tmpl w:val="7870F298"/>
    <w:lvl w:ilvl="0" w:tplc="75DAAA1E">
      <w:start w:val="1"/>
      <w:numFmt w:val="bullet"/>
      <w:pStyle w:val="a3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5622B"/>
    <w:multiLevelType w:val="hybridMultilevel"/>
    <w:tmpl w:val="BBBCB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17"/>
  </w:num>
  <w:num w:numId="5">
    <w:abstractNumId w:val="10"/>
  </w:num>
  <w:num w:numId="6">
    <w:abstractNumId w:val="3"/>
  </w:num>
  <w:num w:numId="7">
    <w:abstractNumId w:val="12"/>
  </w:num>
  <w:num w:numId="8">
    <w:abstractNumId w:val="9"/>
  </w:num>
  <w:num w:numId="9">
    <w:abstractNumId w:val="2"/>
  </w:num>
  <w:num w:numId="10">
    <w:abstractNumId w:val="19"/>
  </w:num>
  <w:num w:numId="11">
    <w:abstractNumId w:val="1"/>
  </w:num>
  <w:num w:numId="12">
    <w:abstractNumId w:val="15"/>
  </w:num>
  <w:num w:numId="13">
    <w:abstractNumId w:val="0"/>
  </w:num>
  <w:num w:numId="14">
    <w:abstractNumId w:val="16"/>
  </w:num>
  <w:num w:numId="15">
    <w:abstractNumId w:val="8"/>
  </w:num>
  <w:num w:numId="16">
    <w:abstractNumId w:val="20"/>
  </w:num>
  <w:num w:numId="17">
    <w:abstractNumId w:val="11"/>
  </w:num>
  <w:num w:numId="18">
    <w:abstractNumId w:val="14"/>
  </w:num>
  <w:num w:numId="19">
    <w:abstractNumId w:val="6"/>
  </w:num>
  <w:num w:numId="20">
    <w:abstractNumId w:val="18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FD"/>
    <w:rsid w:val="00000EB5"/>
    <w:rsid w:val="00075FEB"/>
    <w:rsid w:val="001710DF"/>
    <w:rsid w:val="001818CA"/>
    <w:rsid w:val="001B507E"/>
    <w:rsid w:val="001C64DC"/>
    <w:rsid w:val="001D438C"/>
    <w:rsid w:val="00263998"/>
    <w:rsid w:val="002E3E29"/>
    <w:rsid w:val="00303132"/>
    <w:rsid w:val="00306500"/>
    <w:rsid w:val="00321259"/>
    <w:rsid w:val="00366241"/>
    <w:rsid w:val="003D156F"/>
    <w:rsid w:val="00434D60"/>
    <w:rsid w:val="004404C6"/>
    <w:rsid w:val="00476E27"/>
    <w:rsid w:val="004A1542"/>
    <w:rsid w:val="004F5A61"/>
    <w:rsid w:val="004F7A99"/>
    <w:rsid w:val="005531F7"/>
    <w:rsid w:val="00553862"/>
    <w:rsid w:val="00615DE2"/>
    <w:rsid w:val="00646A16"/>
    <w:rsid w:val="006470BA"/>
    <w:rsid w:val="00675F66"/>
    <w:rsid w:val="0069763A"/>
    <w:rsid w:val="00727205"/>
    <w:rsid w:val="0076222C"/>
    <w:rsid w:val="0079280E"/>
    <w:rsid w:val="007C21D4"/>
    <w:rsid w:val="007C70FD"/>
    <w:rsid w:val="007D06C8"/>
    <w:rsid w:val="008673F4"/>
    <w:rsid w:val="008902E4"/>
    <w:rsid w:val="008D1DAA"/>
    <w:rsid w:val="00915FEA"/>
    <w:rsid w:val="00937A74"/>
    <w:rsid w:val="009459D3"/>
    <w:rsid w:val="00960705"/>
    <w:rsid w:val="00A11E05"/>
    <w:rsid w:val="00A170D5"/>
    <w:rsid w:val="00A93BEE"/>
    <w:rsid w:val="00AD2D6E"/>
    <w:rsid w:val="00B163FE"/>
    <w:rsid w:val="00B44349"/>
    <w:rsid w:val="00B47763"/>
    <w:rsid w:val="00B514C1"/>
    <w:rsid w:val="00B80B65"/>
    <w:rsid w:val="00B94AC1"/>
    <w:rsid w:val="00BB7745"/>
    <w:rsid w:val="00C21152"/>
    <w:rsid w:val="00C33EC1"/>
    <w:rsid w:val="00CC4E53"/>
    <w:rsid w:val="00CE6AD4"/>
    <w:rsid w:val="00CF2303"/>
    <w:rsid w:val="00CF2898"/>
    <w:rsid w:val="00D01CBA"/>
    <w:rsid w:val="00D360FC"/>
    <w:rsid w:val="00D54174"/>
    <w:rsid w:val="00D76135"/>
    <w:rsid w:val="00D85A2E"/>
    <w:rsid w:val="00ED6340"/>
    <w:rsid w:val="00F13078"/>
    <w:rsid w:val="00FA2137"/>
    <w:rsid w:val="00FE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4BBB"/>
  <w15:docId w15:val="{516A64E7-AA5E-48A9-A388-14D8AB3F4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7C70F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4"/>
    <w:next w:val="a4"/>
    <w:link w:val="11"/>
    <w:uiPriority w:val="9"/>
    <w:qFormat/>
    <w:rsid w:val="002E3E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4"/>
    <w:next w:val="a4"/>
    <w:link w:val="22"/>
    <w:uiPriority w:val="9"/>
    <w:semiHidden/>
    <w:unhideWhenUsed/>
    <w:qFormat/>
    <w:rsid w:val="008673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numbering" w:customStyle="1" w:styleId="a2">
    <w:name w:val="попова маркированный список"/>
    <w:basedOn w:val="a7"/>
    <w:uiPriority w:val="99"/>
    <w:rsid w:val="004F5A61"/>
    <w:pPr>
      <w:numPr>
        <w:numId w:val="1"/>
      </w:numPr>
    </w:pPr>
  </w:style>
  <w:style w:type="paragraph" w:styleId="a8">
    <w:name w:val="List Paragraph"/>
    <w:aliases w:val="Иван_маркированный список"/>
    <w:basedOn w:val="a4"/>
    <w:link w:val="a9"/>
    <w:uiPriority w:val="34"/>
    <w:qFormat/>
    <w:rsid w:val="00915FEA"/>
    <w:pPr>
      <w:ind w:left="720"/>
      <w:contextualSpacing/>
    </w:pPr>
  </w:style>
  <w:style w:type="paragraph" w:customStyle="1" w:styleId="aa">
    <w:name w:val="Вовиков Абзац"/>
    <w:basedOn w:val="a4"/>
    <w:qFormat/>
    <w:rsid w:val="00306500"/>
    <w:rPr>
      <w:color w:val="000000" w:themeColor="text1"/>
    </w:rPr>
  </w:style>
  <w:style w:type="paragraph" w:customStyle="1" w:styleId="12">
    <w:name w:val="Вовиков Заголовок1"/>
    <w:basedOn w:val="10"/>
    <w:next w:val="aa"/>
    <w:qFormat/>
    <w:rsid w:val="002E3E29"/>
    <w:pPr>
      <w:spacing w:before="80" w:after="80"/>
    </w:pPr>
    <w:rPr>
      <w:rFonts w:ascii="Times New Roman" w:hAnsi="Times New Roman"/>
      <w:color w:val="000000" w:themeColor="text1"/>
    </w:rPr>
  </w:style>
  <w:style w:type="paragraph" w:customStyle="1" w:styleId="23">
    <w:name w:val="Вовиков Заголовок2"/>
    <w:basedOn w:val="21"/>
    <w:next w:val="aa"/>
    <w:qFormat/>
    <w:rsid w:val="008673F4"/>
    <w:pPr>
      <w:spacing w:before="60" w:after="60"/>
    </w:pPr>
    <w:rPr>
      <w:rFonts w:ascii="Times New Roman" w:hAnsi="Times New Roman"/>
      <w:color w:val="000000" w:themeColor="text1"/>
      <w:sz w:val="28"/>
    </w:rPr>
  </w:style>
  <w:style w:type="character" w:customStyle="1" w:styleId="11">
    <w:name w:val="Заголовок 1 Знак"/>
    <w:basedOn w:val="a5"/>
    <w:link w:val="10"/>
    <w:uiPriority w:val="9"/>
    <w:rsid w:val="002E3E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Subtle Reference"/>
    <w:basedOn w:val="a5"/>
    <w:uiPriority w:val="31"/>
    <w:qFormat/>
    <w:rsid w:val="008673F4"/>
    <w:rPr>
      <w:smallCaps/>
      <w:color w:val="C0504D" w:themeColor="accent2"/>
      <w:u w:val="single"/>
    </w:rPr>
  </w:style>
  <w:style w:type="character" w:customStyle="1" w:styleId="22">
    <w:name w:val="Заголовок 2 Знак"/>
    <w:basedOn w:val="a5"/>
    <w:link w:val="21"/>
    <w:uiPriority w:val="9"/>
    <w:semiHidden/>
    <w:rsid w:val="008673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TOC Heading"/>
    <w:basedOn w:val="10"/>
    <w:next w:val="a4"/>
    <w:uiPriority w:val="39"/>
    <w:semiHidden/>
    <w:unhideWhenUsed/>
    <w:qFormat/>
    <w:rsid w:val="001B507E"/>
    <w:pPr>
      <w:outlineLvl w:val="9"/>
    </w:pPr>
  </w:style>
  <w:style w:type="paragraph" w:styleId="13">
    <w:name w:val="toc 1"/>
    <w:basedOn w:val="a4"/>
    <w:next w:val="a4"/>
    <w:autoRedefine/>
    <w:uiPriority w:val="39"/>
    <w:unhideWhenUsed/>
    <w:qFormat/>
    <w:rsid w:val="001B507E"/>
    <w:pPr>
      <w:spacing w:after="100"/>
    </w:pPr>
  </w:style>
  <w:style w:type="paragraph" w:styleId="24">
    <w:name w:val="toc 2"/>
    <w:basedOn w:val="a4"/>
    <w:next w:val="a4"/>
    <w:autoRedefine/>
    <w:uiPriority w:val="39"/>
    <w:unhideWhenUsed/>
    <w:rsid w:val="001B507E"/>
    <w:pPr>
      <w:spacing w:after="100"/>
      <w:ind w:left="220"/>
    </w:pPr>
  </w:style>
  <w:style w:type="character" w:styleId="ad">
    <w:name w:val="Hyperlink"/>
    <w:basedOn w:val="a5"/>
    <w:uiPriority w:val="99"/>
    <w:unhideWhenUsed/>
    <w:rsid w:val="001B507E"/>
    <w:rPr>
      <w:color w:val="0000FF" w:themeColor="hyperlink"/>
      <w:u w:val="single"/>
    </w:rPr>
  </w:style>
  <w:style w:type="paragraph" w:styleId="ae">
    <w:name w:val="Balloon Text"/>
    <w:basedOn w:val="a4"/>
    <w:link w:val="af"/>
    <w:uiPriority w:val="99"/>
    <w:semiHidden/>
    <w:unhideWhenUsed/>
    <w:rsid w:val="001B507E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5"/>
    <w:link w:val="ae"/>
    <w:uiPriority w:val="99"/>
    <w:semiHidden/>
    <w:rsid w:val="001B507E"/>
    <w:rPr>
      <w:rFonts w:ascii="Tahoma" w:hAnsi="Tahoma" w:cs="Tahoma"/>
      <w:sz w:val="16"/>
      <w:szCs w:val="16"/>
    </w:rPr>
  </w:style>
  <w:style w:type="paragraph" w:customStyle="1" w:styleId="3">
    <w:name w:val="Вовиков Заголовок 3"/>
    <w:basedOn w:val="aa"/>
    <w:qFormat/>
    <w:rsid w:val="00C21152"/>
    <w:pPr>
      <w:keepNext/>
      <w:spacing w:before="60" w:after="60"/>
      <w:jc w:val="left"/>
      <w:outlineLvl w:val="2"/>
    </w:pPr>
    <w:rPr>
      <w:b/>
    </w:rPr>
  </w:style>
  <w:style w:type="table" w:customStyle="1" w:styleId="af0">
    <w:name w:val="Вовиков таблицы"/>
    <w:basedOn w:val="a6"/>
    <w:uiPriority w:val="99"/>
    <w:rsid w:val="00C21152"/>
    <w:pPr>
      <w:spacing w:after="0" w:line="240" w:lineRule="auto"/>
    </w:pPr>
    <w:rPr>
      <w:rFonts w:ascii="Times New Roman" w:hAnsi="Times New Roman"/>
      <w:sz w:val="28"/>
    </w:rPr>
    <w:tblPr/>
  </w:style>
  <w:style w:type="table" w:styleId="af1">
    <w:name w:val="Table Grid"/>
    <w:aliases w:val="таблиц"/>
    <w:basedOn w:val="a6"/>
    <w:uiPriority w:val="59"/>
    <w:rsid w:val="00C21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1">
    <w:name w:val="Вовиков нумерованный список"/>
    <w:basedOn w:val="a7"/>
    <w:uiPriority w:val="99"/>
    <w:rsid w:val="00C21152"/>
    <w:pPr>
      <w:numPr>
        <w:numId w:val="7"/>
      </w:numPr>
    </w:pPr>
  </w:style>
  <w:style w:type="paragraph" w:customStyle="1" w:styleId="a3">
    <w:name w:val="Вовиков Маркированный список"/>
    <w:basedOn w:val="a0"/>
    <w:next w:val="aa"/>
    <w:qFormat/>
    <w:rsid w:val="00075FEB"/>
    <w:pPr>
      <w:numPr>
        <w:numId w:val="10"/>
      </w:numPr>
      <w:tabs>
        <w:tab w:val="left" w:pos="992"/>
      </w:tabs>
      <w:spacing w:before="60"/>
      <w:ind w:left="709" w:firstLine="357"/>
    </w:pPr>
  </w:style>
  <w:style w:type="paragraph" w:customStyle="1" w:styleId="1">
    <w:name w:val="Вовиков Нумерованный список1"/>
    <w:basedOn w:val="a"/>
    <w:next w:val="aa"/>
    <w:qFormat/>
    <w:rsid w:val="00075FEB"/>
    <w:pPr>
      <w:numPr>
        <w:numId w:val="12"/>
      </w:numPr>
      <w:tabs>
        <w:tab w:val="left" w:pos="1134"/>
      </w:tabs>
      <w:ind w:left="709" w:firstLine="709"/>
    </w:pPr>
  </w:style>
  <w:style w:type="paragraph" w:styleId="a0">
    <w:name w:val="List Bullet"/>
    <w:basedOn w:val="a4"/>
    <w:uiPriority w:val="99"/>
    <w:semiHidden/>
    <w:unhideWhenUsed/>
    <w:rsid w:val="00075FEB"/>
    <w:pPr>
      <w:numPr>
        <w:numId w:val="9"/>
      </w:numPr>
      <w:contextualSpacing/>
    </w:pPr>
  </w:style>
  <w:style w:type="paragraph" w:customStyle="1" w:styleId="20">
    <w:name w:val="Вовиков Нумерованный список2"/>
    <w:basedOn w:val="2"/>
    <w:next w:val="aa"/>
    <w:qFormat/>
    <w:rsid w:val="00075FEB"/>
    <w:pPr>
      <w:numPr>
        <w:numId w:val="14"/>
      </w:numPr>
      <w:tabs>
        <w:tab w:val="left" w:pos="1418"/>
      </w:tabs>
      <w:spacing w:before="60"/>
      <w:ind w:left="1134" w:firstLine="1134"/>
    </w:pPr>
  </w:style>
  <w:style w:type="paragraph" w:styleId="a">
    <w:name w:val="List Number"/>
    <w:basedOn w:val="a4"/>
    <w:uiPriority w:val="99"/>
    <w:semiHidden/>
    <w:unhideWhenUsed/>
    <w:rsid w:val="00075FEB"/>
    <w:pPr>
      <w:numPr>
        <w:numId w:val="11"/>
      </w:numPr>
      <w:contextualSpacing/>
    </w:pPr>
  </w:style>
  <w:style w:type="table" w:customStyle="1" w:styleId="af2">
    <w:name w:val="Вовиков Стиль таблицы"/>
    <w:basedOn w:val="a6"/>
    <w:uiPriority w:val="99"/>
    <w:rsid w:val="00B80B65"/>
    <w:pPr>
      <w:spacing w:after="0" w:line="240" w:lineRule="auto"/>
      <w:ind w:firstLine="284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ind w:firstLineChars="0" w:firstLine="0"/>
        <w:jc w:val="center"/>
      </w:pPr>
      <w:rPr>
        <w:rFonts w:ascii="Times New Roman" w:hAnsi="Times New Roman"/>
        <w:sz w:val="28"/>
      </w:rPr>
    </w:tblStylePr>
  </w:style>
  <w:style w:type="paragraph" w:styleId="2">
    <w:name w:val="List Number 2"/>
    <w:basedOn w:val="a4"/>
    <w:uiPriority w:val="99"/>
    <w:semiHidden/>
    <w:unhideWhenUsed/>
    <w:rsid w:val="00075FEB"/>
    <w:pPr>
      <w:numPr>
        <w:numId w:val="13"/>
      </w:numPr>
      <w:contextualSpacing/>
    </w:pPr>
  </w:style>
  <w:style w:type="paragraph" w:styleId="af3">
    <w:name w:val="footer"/>
    <w:basedOn w:val="a4"/>
    <w:link w:val="af4"/>
    <w:rsid w:val="007C70FD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5"/>
    <w:link w:val="af3"/>
    <w:rsid w:val="007C70F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5">
    <w:name w:val="page number"/>
    <w:basedOn w:val="a5"/>
    <w:rsid w:val="007C70FD"/>
  </w:style>
  <w:style w:type="paragraph" w:customStyle="1" w:styleId="af6">
    <w:name w:val="Журавлева_Текст"/>
    <w:basedOn w:val="a4"/>
    <w:qFormat/>
    <w:rsid w:val="00321259"/>
    <w:rPr>
      <w:rFonts w:eastAsia="Calibri"/>
      <w:szCs w:val="22"/>
      <w:lang w:eastAsia="en-US"/>
    </w:rPr>
  </w:style>
  <w:style w:type="paragraph" w:customStyle="1" w:styleId="af7">
    <w:name w:val="_Обычный текст"/>
    <w:basedOn w:val="af8"/>
    <w:qFormat/>
    <w:rsid w:val="00321259"/>
    <w:pPr>
      <w:spacing w:after="0"/>
    </w:pPr>
    <w:rPr>
      <w:rFonts w:eastAsia="Calibri"/>
      <w:szCs w:val="22"/>
      <w:lang w:eastAsia="en-US"/>
    </w:rPr>
  </w:style>
  <w:style w:type="character" w:customStyle="1" w:styleId="a9">
    <w:name w:val="Абзац списка Знак"/>
    <w:aliases w:val="Иван_маркированный список Знак"/>
    <w:link w:val="a8"/>
    <w:uiPriority w:val="34"/>
    <w:rsid w:val="0032125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9">
    <w:name w:val="Максим_стиль текста"/>
    <w:qFormat/>
    <w:rsid w:val="00321259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8">
    <w:name w:val="Body Text"/>
    <w:basedOn w:val="a4"/>
    <w:link w:val="afa"/>
    <w:uiPriority w:val="99"/>
    <w:semiHidden/>
    <w:unhideWhenUsed/>
    <w:rsid w:val="00321259"/>
    <w:pPr>
      <w:spacing w:after="120"/>
    </w:pPr>
  </w:style>
  <w:style w:type="character" w:customStyle="1" w:styleId="afa">
    <w:name w:val="Основной текст Знак"/>
    <w:basedOn w:val="a5"/>
    <w:link w:val="af8"/>
    <w:uiPriority w:val="99"/>
    <w:semiHidden/>
    <w:rsid w:val="00321259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.&#1059;&#1095;&#1077;&#1073;&#1072;\2%20&#1082;&#1091;&#1088;&#1089;\2%20&#1089;&#1077;&#1084;&#1077;&#1089;&#1090;&#1088;\&#1064;&#1072;&#1073;&#1083;&#1086;&#1085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1E8E8-E627-4C6E-98D6-5E6EB4C38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Шаблон.dotm</Template>
  <TotalTime>178</TotalTime>
  <Pages>9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ИрГТУ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worker</dc:creator>
  <cp:lastModifiedBy>Данил Вовиков</cp:lastModifiedBy>
  <cp:revision>36</cp:revision>
  <dcterms:created xsi:type="dcterms:W3CDTF">2021-09-13T08:08:00Z</dcterms:created>
  <dcterms:modified xsi:type="dcterms:W3CDTF">2021-09-20T07:41:00Z</dcterms:modified>
</cp:coreProperties>
</file>